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02BCF786" w14:textId="1CEC0562" w:rsidR="00422AC5" w:rsidRDefault="00515EC0" w:rsidP="0055700D">
          <w:r>
            <w:rPr>
              <w:noProof/>
              <w:lang w:val="de-DE" w:eastAsia="de-DE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42D15F9C" wp14:editId="1ABBEA78">
                    <wp:simplePos x="0" y="0"/>
                    <wp:positionH relativeFrom="column">
                      <wp:posOffset>2667001</wp:posOffset>
                    </wp:positionH>
                    <wp:positionV relativeFrom="paragraph">
                      <wp:posOffset>7280684</wp:posOffset>
                    </wp:positionV>
                    <wp:extent cx="3528494" cy="914400"/>
                    <wp:effectExtent l="0" t="0" r="2540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28494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DEB894" w14:textId="361ECE38" w:rsidR="00537272" w:rsidRPr="00CF7CC7" w:rsidRDefault="00537272" w:rsidP="00CF7CC7">
                                <w:pPr>
                                  <w:pStyle w:val="KeinLeerraum"/>
                                  <w:jc w:val="right"/>
                                  <w:rPr>
                                    <w:lang w:val="da-DK"/>
                                  </w:rPr>
                                </w:pPr>
                                <w:r w:rsidRPr="00CF7CC7">
                                  <w:rPr>
                                    <w:lang w:val="da-DK"/>
                                  </w:rPr>
                                  <w:t>Yvo Keller</w:t>
                                </w:r>
                                <w:r>
                                  <w:rPr>
                                    <w:lang w:val="da-DK"/>
                                  </w:rPr>
                                  <w:t xml:space="preserve"> | Patrick Wissiak | Serge Roth | Gabriel Meier</w:t>
                                </w:r>
                                <w:r w:rsidRPr="00CF7CC7">
                                  <w:rPr>
                                    <w:lang w:val="da-DK"/>
                                  </w:rPr>
                                  <w:t xml:space="preserve"> </w:t>
                                </w:r>
                              </w:p>
                              <w:p w14:paraId="13239B47" w14:textId="77777777" w:rsidR="00537272" w:rsidRPr="0095517F" w:rsidRDefault="00537272" w:rsidP="00CF7CC7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lang w:val="da-DK"/>
                                  </w:rPr>
                                </w:pPr>
                                <w:r w:rsidRPr="0095517F">
                                  <w:rPr>
                                    <w:i/>
                                    <w:lang w:val="da-DK"/>
                                  </w:rPr>
                                  <w:t>Applikationsentwickler</w:t>
                                </w:r>
                                <w:r w:rsidRPr="0095517F">
                                  <w:rPr>
                                    <w:i/>
                                    <w:lang w:val="da-DK"/>
                                  </w:rPr>
                                  <w:br/>
                                </w:r>
                              </w:p>
                              <w:p w14:paraId="1F5BF44A" w14:textId="11255984" w:rsidR="00537272" w:rsidRPr="00AC6BF5" w:rsidRDefault="00537272" w:rsidP="00CF7CC7">
                                <w:pPr>
                                  <w:pStyle w:val="KeinLeerraum"/>
                                  <w:jc w:val="right"/>
                                  <w:rPr>
                                    <w:b/>
                                    <w:lang w:val="da-DK"/>
                                  </w:rPr>
                                </w:pPr>
                                <w:r>
                                  <w:rPr>
                                    <w:b/>
                                    <w:lang w:val="da-DK"/>
                                  </w:rPr>
                                  <w:t>30.10</w:t>
                                </w:r>
                                <w:r w:rsidRPr="00AC6BF5">
                                  <w:rPr>
                                    <w:b/>
                                    <w:lang w:val="da-DK"/>
                                  </w:rPr>
                                  <w:t>.2017</w:t>
                                </w:r>
                                <w:r w:rsidRPr="00AC6BF5">
                                  <w:rPr>
                                    <w:b/>
                                    <w:lang w:val="da-DK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D15F9C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210pt;margin-top:573.3pt;width:277.85pt;height:1in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" stroked="f">
                    <v:textbox>
                      <w:txbxContent>
                        <w:p w14:paraId="74DEB894" w14:textId="361ECE38" w:rsidR="00537272" w:rsidRPr="00CF7CC7" w:rsidRDefault="00537272" w:rsidP="00CF7CC7">
                          <w:pPr>
                            <w:pStyle w:val="KeinLeerraum"/>
                            <w:jc w:val="right"/>
                            <w:rPr>
                              <w:lang w:val="da-DK"/>
                            </w:rPr>
                          </w:pPr>
                          <w:r w:rsidRPr="00CF7CC7">
                            <w:rPr>
                              <w:lang w:val="da-DK"/>
                            </w:rPr>
                            <w:t>Yvo Keller</w:t>
                          </w:r>
                          <w:r>
                            <w:rPr>
                              <w:lang w:val="da-DK"/>
                            </w:rPr>
                            <w:t xml:space="preserve"> | Patrick Wissiak | Serge Roth | Gabriel Meier</w:t>
                          </w:r>
                          <w:r w:rsidRPr="00CF7CC7">
                            <w:rPr>
                              <w:lang w:val="da-DK"/>
                            </w:rPr>
                            <w:t xml:space="preserve"> </w:t>
                          </w:r>
                        </w:p>
                        <w:p w14:paraId="13239B47" w14:textId="77777777" w:rsidR="00537272" w:rsidRPr="0095517F" w:rsidRDefault="00537272" w:rsidP="00CF7CC7">
                          <w:pPr>
                            <w:pStyle w:val="KeinLeerraum"/>
                            <w:jc w:val="right"/>
                            <w:rPr>
                              <w:i/>
                              <w:lang w:val="da-DK"/>
                            </w:rPr>
                          </w:pPr>
                          <w:r w:rsidRPr="0095517F">
                            <w:rPr>
                              <w:i/>
                              <w:lang w:val="da-DK"/>
                            </w:rPr>
                            <w:t>Applikationsentwickler</w:t>
                          </w:r>
                          <w:r w:rsidRPr="0095517F">
                            <w:rPr>
                              <w:i/>
                              <w:lang w:val="da-DK"/>
                            </w:rPr>
                            <w:br/>
                          </w:r>
                        </w:p>
                        <w:p w14:paraId="1F5BF44A" w14:textId="11255984" w:rsidR="00537272" w:rsidRPr="00AC6BF5" w:rsidRDefault="00537272" w:rsidP="00CF7CC7">
                          <w:pPr>
                            <w:pStyle w:val="KeinLeerraum"/>
                            <w:jc w:val="right"/>
                            <w:rPr>
                              <w:b/>
                              <w:lang w:val="da-DK"/>
                            </w:rPr>
                          </w:pPr>
                          <w:r>
                            <w:rPr>
                              <w:b/>
                              <w:lang w:val="da-DK"/>
                            </w:rPr>
                            <w:t>30.10</w:t>
                          </w:r>
                          <w:r w:rsidRPr="00AC6BF5">
                            <w:rPr>
                              <w:b/>
                              <w:lang w:val="da-DK"/>
                            </w:rPr>
                            <w:t>.2017</w:t>
                          </w:r>
                          <w:r w:rsidRPr="00AC6BF5">
                            <w:rPr>
                              <w:b/>
                              <w:lang w:val="da-DK"/>
                            </w:rPr>
                            <w:br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de-DE" w:eastAsia="de-DE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2DF1717" wp14:editId="3EF43E4B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0" t="0" r="4445" b="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9E9645" w14:textId="014B87A9" w:rsidR="00537272" w:rsidRPr="00B46864" w:rsidRDefault="00537272" w:rsidP="00CF7CC7">
                                <w:pPr>
                                  <w:pStyle w:val="KeinLeerraum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</w:pPr>
                                <w:r w:rsidRPr="00B4686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>GRNDM – Android Chat Applikation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2DF1717"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" o:allowincell="f" fillcolor="#92d050" stroked="f" strokeweight="1pt">
                    <v:textbox inset="14.4pt,,14.4pt">
                      <w:txbxContent>
                        <w:p w14:paraId="089E9645" w14:textId="014B87A9" w:rsidR="00537272" w:rsidRPr="00B46864" w:rsidRDefault="00537272" w:rsidP="00CF7CC7">
                          <w:pPr>
                            <w:pStyle w:val="KeinLeerraum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</w:pPr>
                          <w:r w:rsidRPr="00B4686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>GRNDM – Android Chat Applikation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14:paraId="26707DEA" w14:textId="42DF4007" w:rsidR="009C18F9" w:rsidRPr="00933B83" w:rsidRDefault="00C80AD9" w:rsidP="00EE085D">
      <w:pPr>
        <w:pStyle w:val="berschrift1"/>
        <w:rPr>
          <w:lang w:val="de-CH"/>
        </w:rPr>
      </w:pPr>
      <w:bookmarkStart w:id="0" w:name="_Toc497673985"/>
      <w:r>
        <w:rPr>
          <w:lang w:val="de-CH"/>
        </w:rPr>
        <w:lastRenderedPageBreak/>
        <w:t>Abstract</w:t>
      </w:r>
      <w:bookmarkEnd w:id="0"/>
    </w:p>
    <w:p w14:paraId="449B3042" w14:textId="3EB2CA83" w:rsidR="00933B83" w:rsidRDefault="00933B83" w:rsidP="008605F7">
      <w:pPr>
        <w:jc w:val="both"/>
        <w:rPr>
          <w:lang w:val="de-DE"/>
        </w:rPr>
      </w:pPr>
      <w:r>
        <w:rPr>
          <w:lang w:val="de-DE"/>
        </w:rPr>
        <w:t xml:space="preserve">Diese Dokumentation beschreibt den Aufbau, </w:t>
      </w:r>
      <w:r w:rsidR="00B94C9A">
        <w:rPr>
          <w:lang w:val="de-DE"/>
        </w:rPr>
        <w:t xml:space="preserve">die Planung, </w:t>
      </w:r>
      <w:r w:rsidR="00CA4F78">
        <w:rPr>
          <w:lang w:val="de-DE"/>
        </w:rPr>
        <w:t>den</w:t>
      </w:r>
      <w:r>
        <w:rPr>
          <w:lang w:val="de-DE"/>
        </w:rPr>
        <w:t xml:space="preserve"> </w:t>
      </w:r>
      <w:r w:rsidR="00CA4F78">
        <w:rPr>
          <w:lang w:val="de-DE"/>
        </w:rPr>
        <w:t>Funktionsumfang</w:t>
      </w:r>
      <w:r>
        <w:rPr>
          <w:lang w:val="de-DE"/>
        </w:rPr>
        <w:t xml:space="preserve"> und das Vorgehen bei der Projektumsetzung </w:t>
      </w:r>
      <w:r w:rsidR="00B94C9A">
        <w:rPr>
          <w:lang w:val="de-DE"/>
        </w:rPr>
        <w:t>der Android App GRÖNDOM</w:t>
      </w:r>
      <w:r w:rsidR="005C3A78">
        <w:rPr>
          <w:lang w:val="de-DE"/>
        </w:rPr>
        <w:t>.</w:t>
      </w:r>
    </w:p>
    <w:p w14:paraId="109731F1" w14:textId="77777777" w:rsidR="00933B83" w:rsidRDefault="00933B83" w:rsidP="008605F7">
      <w:pPr>
        <w:jc w:val="both"/>
        <w:rPr>
          <w:lang w:val="de-DE"/>
        </w:rPr>
      </w:pPr>
      <w:r>
        <w:rPr>
          <w:lang w:val="de-DE"/>
        </w:rPr>
        <w:br w:type="page"/>
      </w:r>
    </w:p>
    <w:p w14:paraId="1363957D" w14:textId="77777777" w:rsidR="005C0F56" w:rsidRPr="00352FF7" w:rsidRDefault="005C0F56" w:rsidP="008605F7">
      <w:pPr>
        <w:jc w:val="both"/>
        <w:rPr>
          <w:lang w:val="de-DE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id w:val="1867246104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090202B" w14:textId="37AB09DB" w:rsidR="000D53BF" w:rsidRPr="00B7782A" w:rsidRDefault="000D53BF">
          <w:pPr>
            <w:pStyle w:val="Inhaltsverzeichnisberschrift"/>
            <w:rPr>
              <w:rStyle w:val="berschrift1Zchn"/>
              <w:lang w:val="de-CH"/>
            </w:rPr>
          </w:pPr>
          <w:r w:rsidRPr="00B7782A">
            <w:rPr>
              <w:rStyle w:val="berschrift1Zchn"/>
              <w:lang w:val="de-CH"/>
            </w:rPr>
            <w:t>Inhaltsverzeichnis</w:t>
          </w:r>
        </w:p>
        <w:p w14:paraId="279287DA" w14:textId="77777777" w:rsidR="00537272" w:rsidRDefault="000D53BF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97673985" w:history="1">
            <w:r w:rsidR="00537272" w:rsidRPr="00F51D00">
              <w:rPr>
                <w:rStyle w:val="Link"/>
                <w:noProof/>
                <w:lang w:val="de-CH"/>
              </w:rPr>
              <w:t>1</w:t>
            </w:r>
            <w:r w:rsidR="00537272"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="00537272" w:rsidRPr="00F51D00">
              <w:rPr>
                <w:rStyle w:val="Link"/>
                <w:noProof/>
                <w:lang w:val="de-CH"/>
              </w:rPr>
              <w:t>Abstract</w:t>
            </w:r>
            <w:r w:rsidR="00537272">
              <w:rPr>
                <w:noProof/>
                <w:webHidden/>
              </w:rPr>
              <w:tab/>
            </w:r>
            <w:r w:rsidR="00537272">
              <w:rPr>
                <w:noProof/>
                <w:webHidden/>
              </w:rPr>
              <w:fldChar w:fldCharType="begin"/>
            </w:r>
            <w:r w:rsidR="00537272">
              <w:rPr>
                <w:noProof/>
                <w:webHidden/>
              </w:rPr>
              <w:instrText xml:space="preserve"> PAGEREF _Toc497673985 \h </w:instrText>
            </w:r>
            <w:r w:rsidR="00537272">
              <w:rPr>
                <w:noProof/>
                <w:webHidden/>
              </w:rPr>
            </w:r>
            <w:r w:rsidR="00537272">
              <w:rPr>
                <w:noProof/>
                <w:webHidden/>
              </w:rPr>
              <w:fldChar w:fldCharType="separate"/>
            </w:r>
            <w:r w:rsidR="00537272">
              <w:rPr>
                <w:noProof/>
                <w:webHidden/>
              </w:rPr>
              <w:t>1</w:t>
            </w:r>
            <w:r w:rsidR="00537272">
              <w:rPr>
                <w:noProof/>
                <w:webHidden/>
              </w:rPr>
              <w:fldChar w:fldCharType="end"/>
            </w:r>
          </w:hyperlink>
        </w:p>
        <w:p w14:paraId="3B7273F0" w14:textId="77777777" w:rsidR="00537272" w:rsidRDefault="00537272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hyperlink w:anchor="_Toc497673986" w:history="1">
            <w:r w:rsidRPr="00F51D00">
              <w:rPr>
                <w:rStyle w:val="Link"/>
                <w:noProof/>
                <w:lang w:val="de-CH"/>
              </w:rPr>
              <w:t>2</w:t>
            </w:r>
            <w:r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68B71" w14:textId="77777777" w:rsidR="00537272" w:rsidRDefault="00537272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73987" w:history="1">
            <w:r w:rsidRPr="00F51D00">
              <w:rPr>
                <w:rStyle w:val="Link"/>
                <w:noProof/>
                <w:lang w:val="de-CH"/>
              </w:rPr>
              <w:t>2.1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02BF1" w14:textId="77777777" w:rsidR="00537272" w:rsidRDefault="00537272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73988" w:history="1">
            <w:r w:rsidRPr="00F51D00">
              <w:rPr>
                <w:rStyle w:val="Link"/>
                <w:noProof/>
                <w:lang w:val="de-CH"/>
              </w:rPr>
              <w:t>2.2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297BD" w14:textId="77777777" w:rsidR="00537272" w:rsidRDefault="00537272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73989" w:history="1">
            <w:r w:rsidRPr="00F51D00">
              <w:rPr>
                <w:rStyle w:val="Link"/>
                <w:noProof/>
                <w:lang w:val="de-CH"/>
              </w:rPr>
              <w:t>2.3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409AC" w14:textId="77777777" w:rsidR="00537272" w:rsidRDefault="00537272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73990" w:history="1">
            <w:r w:rsidRPr="00F51D00">
              <w:rPr>
                <w:rStyle w:val="Link"/>
                <w:noProof/>
                <w:lang w:val="de-CH"/>
              </w:rPr>
              <w:t>2.4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Unsicherheiten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3E76C" w14:textId="77777777" w:rsidR="00537272" w:rsidRDefault="00537272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hyperlink w:anchor="_Toc497673991" w:history="1">
            <w:r w:rsidRPr="00F51D00">
              <w:rPr>
                <w:rStyle w:val="Link"/>
                <w:noProof/>
                <w:lang w:val="de-CH"/>
              </w:rPr>
              <w:t>3</w:t>
            </w:r>
            <w:r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Realisierung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1EF34" w14:textId="77777777" w:rsidR="00537272" w:rsidRDefault="00537272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73992" w:history="1">
            <w:r w:rsidRPr="00F51D00">
              <w:rPr>
                <w:rStyle w:val="Link"/>
                <w:noProof/>
                <w:lang w:val="de-CH"/>
              </w:rPr>
              <w:t>3.1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276FC" w14:textId="77777777" w:rsidR="00537272" w:rsidRDefault="00537272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73993" w:history="1">
            <w:r w:rsidRPr="00F51D00">
              <w:rPr>
                <w:rStyle w:val="Link"/>
                <w:noProof/>
                <w:lang w:val="de-CH"/>
              </w:rPr>
              <w:t>3.2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B53E5" w14:textId="77777777" w:rsidR="00537272" w:rsidRDefault="00537272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73994" w:history="1">
            <w:r w:rsidRPr="00F51D00">
              <w:rPr>
                <w:rStyle w:val="Link"/>
                <w:noProof/>
                <w:lang w:val="de-CH"/>
              </w:rPr>
              <w:t>3.3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E7ACA" w14:textId="77777777" w:rsidR="00537272" w:rsidRDefault="00537272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73995" w:history="1">
            <w:r w:rsidRPr="00F51D00">
              <w:rPr>
                <w:rStyle w:val="Link"/>
                <w:noProof/>
                <w:lang w:val="de-CH"/>
              </w:rPr>
              <w:t>3.4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9884E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3996" w:history="1">
            <w:r w:rsidRPr="00F51D00">
              <w:rPr>
                <w:rStyle w:val="Link"/>
                <w:noProof/>
                <w:lang w:val="de-CH"/>
              </w:rPr>
              <w:t>3.4.1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EC1A0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3997" w:history="1">
            <w:r w:rsidRPr="00F51D00">
              <w:rPr>
                <w:rStyle w:val="Link"/>
                <w:noProof/>
                <w:lang w:val="de-CH"/>
              </w:rPr>
              <w:t>3.4.2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Daily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6CDD3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3998" w:history="1">
            <w:r w:rsidRPr="00F51D00">
              <w:rPr>
                <w:rStyle w:val="Link"/>
                <w:noProof/>
                <w:lang w:val="de-CH"/>
              </w:rPr>
              <w:t>3.4.3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2E20F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3999" w:history="1">
            <w:r w:rsidRPr="00F51D00">
              <w:rPr>
                <w:rStyle w:val="Link"/>
                <w:noProof/>
                <w:lang w:val="de-CH"/>
              </w:rPr>
              <w:t>3.4.4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Retrospective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71B17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4000" w:history="1">
            <w:r w:rsidRPr="00F51D00">
              <w:rPr>
                <w:rStyle w:val="Link"/>
                <w:noProof/>
                <w:lang w:val="de-CH"/>
              </w:rPr>
              <w:t>3.4.5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6F954" w14:textId="77777777" w:rsidR="00537272" w:rsidRDefault="00537272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74001" w:history="1">
            <w:r w:rsidRPr="00F51D00">
              <w:rPr>
                <w:rStyle w:val="Link"/>
                <w:noProof/>
                <w:lang w:val="de-CH"/>
              </w:rPr>
              <w:t>3.5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7D94A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4002" w:history="1">
            <w:r w:rsidRPr="00F51D00">
              <w:rPr>
                <w:rStyle w:val="Link"/>
                <w:noProof/>
                <w:lang w:val="de-CH"/>
              </w:rPr>
              <w:t>3.5.1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7DA8D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4003" w:history="1">
            <w:r w:rsidRPr="00F51D00">
              <w:rPr>
                <w:rStyle w:val="Link"/>
                <w:noProof/>
                <w:lang w:val="de-CH"/>
              </w:rPr>
              <w:t>3.5.2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Daily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83801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4004" w:history="1">
            <w:r w:rsidRPr="00F51D00">
              <w:rPr>
                <w:rStyle w:val="Link"/>
                <w:noProof/>
                <w:lang w:val="de-CH"/>
              </w:rPr>
              <w:t>3.5.3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93D9B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4005" w:history="1">
            <w:r w:rsidRPr="00F51D00">
              <w:rPr>
                <w:rStyle w:val="Link"/>
                <w:noProof/>
                <w:lang w:val="de-CH"/>
              </w:rPr>
              <w:t>3.5.4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Retrospective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D227A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4006" w:history="1">
            <w:r w:rsidRPr="00F51D00">
              <w:rPr>
                <w:rStyle w:val="Link"/>
                <w:noProof/>
                <w:lang w:val="de-CH"/>
              </w:rPr>
              <w:t>3.5.5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05A85" w14:textId="77777777" w:rsidR="00537272" w:rsidRDefault="00537272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74007" w:history="1">
            <w:r w:rsidRPr="00F51D00">
              <w:rPr>
                <w:rStyle w:val="Link"/>
                <w:noProof/>
                <w:lang w:val="de-CH"/>
              </w:rPr>
              <w:t>3.6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D5CA3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4008" w:history="1">
            <w:r w:rsidRPr="00F51D00">
              <w:rPr>
                <w:rStyle w:val="Link"/>
                <w:noProof/>
                <w:lang w:val="de-CH"/>
              </w:rPr>
              <w:t>3.6.1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79529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4009" w:history="1">
            <w:r w:rsidRPr="00F51D00">
              <w:rPr>
                <w:rStyle w:val="Link"/>
                <w:noProof/>
                <w:lang w:val="de-CH"/>
              </w:rPr>
              <w:t>3.6.2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Daily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2055B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4010" w:history="1">
            <w:r w:rsidRPr="00F51D00">
              <w:rPr>
                <w:rStyle w:val="Link"/>
                <w:noProof/>
                <w:lang w:val="de-CH"/>
              </w:rPr>
              <w:t>3.6.3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46E7E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4011" w:history="1">
            <w:r w:rsidRPr="00F51D00">
              <w:rPr>
                <w:rStyle w:val="Link"/>
                <w:noProof/>
                <w:lang w:val="de-CH"/>
              </w:rPr>
              <w:t>3.6.4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Retrospektive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FA9F9" w14:textId="77777777" w:rsidR="00537272" w:rsidRDefault="00537272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74012" w:history="1">
            <w:r w:rsidRPr="00F51D00">
              <w:rPr>
                <w:rStyle w:val="Link"/>
                <w:noProof/>
                <w:lang w:val="de-CH"/>
              </w:rPr>
              <w:t>3.6.5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872E5" w14:textId="77777777" w:rsidR="00537272" w:rsidRDefault="00537272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hyperlink w:anchor="_Toc497674013" w:history="1">
            <w:r w:rsidRPr="00F51D00">
              <w:rPr>
                <w:rStyle w:val="Link"/>
                <w:noProof/>
                <w:lang w:val="de-CH"/>
              </w:rPr>
              <w:t>4</w:t>
            </w:r>
            <w:r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Pr="00F51D00">
              <w:rPr>
                <w:rStyle w:val="Link"/>
                <w:noProof/>
                <w:lang w:val="de-CH"/>
              </w:rPr>
              <w:t>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_Toc497674013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0696" w14:textId="0FE78B1C" w:rsidR="000D53BF" w:rsidRDefault="000D53BF">
          <w:r>
            <w:rPr>
              <w:b/>
              <w:bCs/>
              <w:noProof/>
            </w:rPr>
            <w:fldChar w:fldCharType="end"/>
          </w:r>
          <w:r w:rsidR="00537272">
            <w:rPr>
              <w:b/>
              <w:bCs/>
              <w:noProof/>
            </w:rPr>
            <w:t>e</w:t>
          </w:r>
        </w:p>
      </w:sdtContent>
    </w:sdt>
    <w:p w14:paraId="125CEB2F" w14:textId="77777777" w:rsidR="001C66BB" w:rsidRDefault="001C66BB" w:rsidP="008605F7">
      <w:pPr>
        <w:jc w:val="both"/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14:paraId="11B72306" w14:textId="77777777" w:rsidR="005C0F56" w:rsidRDefault="00920BCF" w:rsidP="00EE085D">
      <w:pPr>
        <w:pStyle w:val="berschrift1"/>
        <w:rPr>
          <w:lang w:val="de-CH"/>
        </w:rPr>
      </w:pPr>
      <w:bookmarkStart w:id="1" w:name="_Toc497673986"/>
      <w:r>
        <w:rPr>
          <w:lang w:val="de-CH"/>
        </w:rPr>
        <w:lastRenderedPageBreak/>
        <w:t>Planung</w:t>
      </w:r>
      <w:bookmarkEnd w:id="1"/>
    </w:p>
    <w:p w14:paraId="39C75274" w14:textId="7BD88288" w:rsidR="001775B6" w:rsidRDefault="005579C0" w:rsidP="007D08E0">
      <w:pPr>
        <w:pStyle w:val="berschrift2"/>
        <w:rPr>
          <w:lang w:val="de-CH"/>
        </w:rPr>
      </w:pPr>
      <w:bookmarkStart w:id="2" w:name="_Toc497673987"/>
      <w:r>
        <w:rPr>
          <w:lang w:val="de-CH"/>
        </w:rPr>
        <w:t>Team</w:t>
      </w:r>
      <w:bookmarkEnd w:id="2"/>
    </w:p>
    <w:tbl>
      <w:tblPr>
        <w:tblStyle w:val="Tabellenrasterhell"/>
        <w:tblW w:w="8681" w:type="dxa"/>
        <w:tblLook w:val="04A0" w:firstRow="1" w:lastRow="0" w:firstColumn="1" w:lastColumn="0" w:noHBand="0" w:noVBand="1"/>
      </w:tblPr>
      <w:tblGrid>
        <w:gridCol w:w="2876"/>
        <w:gridCol w:w="5805"/>
      </w:tblGrid>
      <w:tr w:rsidR="008E4E33" w14:paraId="1412E50F" w14:textId="77777777" w:rsidTr="00DB15A2">
        <w:tc>
          <w:tcPr>
            <w:tcW w:w="2876" w:type="dxa"/>
          </w:tcPr>
          <w:p w14:paraId="4E09D65B" w14:textId="531B41A9" w:rsidR="008E4E33" w:rsidRPr="008E4E33" w:rsidRDefault="008E4E33" w:rsidP="008E4E33">
            <w:pPr>
              <w:rPr>
                <w:b/>
                <w:lang w:val="de-CH"/>
              </w:rPr>
            </w:pPr>
            <w:r w:rsidRPr="008E4E33">
              <w:rPr>
                <w:b/>
                <w:lang w:val="de-CH"/>
              </w:rPr>
              <w:t>Name</w:t>
            </w:r>
          </w:p>
        </w:tc>
        <w:tc>
          <w:tcPr>
            <w:tcW w:w="5805" w:type="dxa"/>
          </w:tcPr>
          <w:p w14:paraId="6A713533" w14:textId="57B2DFBD" w:rsidR="008E4E33" w:rsidRPr="008E4E33" w:rsidRDefault="008E4E33" w:rsidP="008E4E33">
            <w:pPr>
              <w:rPr>
                <w:b/>
                <w:lang w:val="de-CH"/>
              </w:rPr>
            </w:pPr>
            <w:r w:rsidRPr="008E4E33">
              <w:rPr>
                <w:b/>
                <w:lang w:val="de-CH"/>
              </w:rPr>
              <w:t>Rolle</w:t>
            </w:r>
          </w:p>
        </w:tc>
      </w:tr>
      <w:tr w:rsidR="008E4E33" w14:paraId="1BE0BBA9" w14:textId="77777777" w:rsidTr="00DB15A2">
        <w:tc>
          <w:tcPr>
            <w:tcW w:w="2876" w:type="dxa"/>
          </w:tcPr>
          <w:p w14:paraId="0E69A4F7" w14:textId="5A0303FF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>Serge Roth</w:t>
            </w:r>
          </w:p>
        </w:tc>
        <w:tc>
          <w:tcPr>
            <w:tcW w:w="5805" w:type="dxa"/>
          </w:tcPr>
          <w:p w14:paraId="05EA490A" w14:textId="2E55C915" w:rsidR="008E4E33" w:rsidRDefault="00930F9D" w:rsidP="008E4E33">
            <w:pPr>
              <w:rPr>
                <w:lang w:val="de-CH"/>
              </w:rPr>
            </w:pPr>
            <w:r>
              <w:rPr>
                <w:lang w:val="de-CH"/>
              </w:rPr>
              <w:t xml:space="preserve">Hauptverantwortlicher </w:t>
            </w:r>
            <w:r w:rsidR="008E4E33">
              <w:rPr>
                <w:lang w:val="de-CH"/>
              </w:rPr>
              <w:t>Programmierung Backend</w:t>
            </w:r>
          </w:p>
        </w:tc>
      </w:tr>
      <w:tr w:rsidR="008E4E33" w14:paraId="79FEAC04" w14:textId="77777777" w:rsidTr="00DB15A2">
        <w:tc>
          <w:tcPr>
            <w:tcW w:w="2876" w:type="dxa"/>
          </w:tcPr>
          <w:p w14:paraId="178C05C2" w14:textId="40BD4659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>Patrick Wissiak</w:t>
            </w:r>
          </w:p>
        </w:tc>
        <w:tc>
          <w:tcPr>
            <w:tcW w:w="5805" w:type="dxa"/>
          </w:tcPr>
          <w:p w14:paraId="71C5A244" w14:textId="7DCD3E29" w:rsidR="008E4E33" w:rsidRDefault="00930F9D" w:rsidP="008E4E33">
            <w:pPr>
              <w:rPr>
                <w:lang w:val="de-CH"/>
              </w:rPr>
            </w:pPr>
            <w:r>
              <w:rPr>
                <w:lang w:val="de-CH"/>
              </w:rPr>
              <w:t xml:space="preserve">Hauptverantwortlicher </w:t>
            </w:r>
            <w:r w:rsidR="00DB15A2">
              <w:rPr>
                <w:lang w:val="de-CH"/>
              </w:rPr>
              <w:t>Programmierung Frontend</w:t>
            </w:r>
          </w:p>
        </w:tc>
      </w:tr>
      <w:tr w:rsidR="008E4E33" w14:paraId="4F6734C4" w14:textId="77777777" w:rsidTr="00DB15A2">
        <w:tc>
          <w:tcPr>
            <w:tcW w:w="2876" w:type="dxa"/>
          </w:tcPr>
          <w:p w14:paraId="3A19FCDB" w14:textId="38408FB6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>Gabriel Meier</w:t>
            </w:r>
          </w:p>
        </w:tc>
        <w:tc>
          <w:tcPr>
            <w:tcW w:w="5805" w:type="dxa"/>
          </w:tcPr>
          <w:p w14:paraId="12062A83" w14:textId="0AA7BA9F" w:rsidR="008E4E33" w:rsidRDefault="00695F42" w:rsidP="008E4E33">
            <w:pPr>
              <w:rPr>
                <w:lang w:val="de-CH"/>
              </w:rPr>
            </w:pPr>
            <w:r>
              <w:rPr>
                <w:lang w:val="de-CH"/>
              </w:rPr>
              <w:t xml:space="preserve">Hilfe Programmierung Backend, </w:t>
            </w:r>
            <w:r w:rsidR="0052364A">
              <w:rPr>
                <w:lang w:val="de-CH"/>
              </w:rPr>
              <w:t xml:space="preserve">Continous Integration, Code </w:t>
            </w:r>
            <w:r w:rsidR="007D4063">
              <w:rPr>
                <w:lang w:val="de-CH"/>
              </w:rPr>
              <w:t>Konvention</w:t>
            </w:r>
          </w:p>
        </w:tc>
      </w:tr>
      <w:tr w:rsidR="008E4E33" w14:paraId="597E36A3" w14:textId="77777777" w:rsidTr="007D4063">
        <w:trPr>
          <w:trHeight w:val="508"/>
        </w:trPr>
        <w:tc>
          <w:tcPr>
            <w:tcW w:w="2876" w:type="dxa"/>
          </w:tcPr>
          <w:p w14:paraId="45601DB7" w14:textId="1FD6089E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>Yvo Keller</w:t>
            </w:r>
          </w:p>
        </w:tc>
        <w:tc>
          <w:tcPr>
            <w:tcW w:w="5805" w:type="dxa"/>
          </w:tcPr>
          <w:p w14:paraId="1360DF82" w14:textId="3F079436" w:rsidR="002A0CFB" w:rsidRDefault="00DB15A2" w:rsidP="008E4E33">
            <w:pPr>
              <w:rPr>
                <w:lang w:val="de-CH"/>
              </w:rPr>
            </w:pPr>
            <w:r>
              <w:rPr>
                <w:lang w:val="de-CH"/>
              </w:rPr>
              <w:t>Hilfe Programmierung Frontend, Dokumentation, GitHub Verwaltung</w:t>
            </w:r>
          </w:p>
        </w:tc>
      </w:tr>
    </w:tbl>
    <w:p w14:paraId="3A9C76CB" w14:textId="77777777" w:rsidR="008E4E33" w:rsidRPr="008E4E33" w:rsidRDefault="008E4E33" w:rsidP="008E4E33">
      <w:pPr>
        <w:rPr>
          <w:lang w:val="de-CH"/>
        </w:rPr>
      </w:pPr>
    </w:p>
    <w:p w14:paraId="57B493BF" w14:textId="5EF750AF" w:rsidR="0008767E" w:rsidRPr="00086C3A" w:rsidRDefault="00A151E1" w:rsidP="007D08E0">
      <w:pPr>
        <w:pStyle w:val="berschrift2"/>
        <w:rPr>
          <w:lang w:val="de-CH"/>
        </w:rPr>
      </w:pPr>
      <w:bookmarkStart w:id="3" w:name="_Toc497673988"/>
      <w:r w:rsidRPr="00086C3A">
        <w:rPr>
          <w:lang w:val="de-CH"/>
        </w:rPr>
        <w:t>Ziel</w:t>
      </w:r>
      <w:bookmarkEnd w:id="3"/>
    </w:p>
    <w:p w14:paraId="50DF3B17" w14:textId="4517FE4C" w:rsidR="00A151E1" w:rsidRDefault="00353958" w:rsidP="00A151E1">
      <w:pPr>
        <w:rPr>
          <w:lang w:val="de-CH"/>
        </w:rPr>
      </w:pPr>
      <w:r>
        <w:rPr>
          <w:lang w:val="de-CH"/>
        </w:rPr>
        <w:t>Eine Android</w:t>
      </w:r>
      <w:r w:rsidR="00086C3A">
        <w:rPr>
          <w:lang w:val="de-CH"/>
        </w:rPr>
        <w:t xml:space="preserve"> App</w:t>
      </w:r>
      <w:r w:rsidR="00A151E1" w:rsidRPr="00086C3A">
        <w:rPr>
          <w:lang w:val="de-CH"/>
        </w:rPr>
        <w:t xml:space="preserve"> soll es </w:t>
      </w:r>
      <w:r w:rsidR="00427E77">
        <w:rPr>
          <w:lang w:val="de-CH"/>
        </w:rPr>
        <w:t>Benutzern</w:t>
      </w:r>
      <w:r w:rsidR="00A151E1" w:rsidRPr="00086C3A">
        <w:rPr>
          <w:lang w:val="de-CH"/>
        </w:rPr>
        <w:t xml:space="preserve"> erlauben, mit anderen </w:t>
      </w:r>
      <w:r w:rsidR="00C60245">
        <w:rPr>
          <w:lang w:val="de-CH"/>
        </w:rPr>
        <w:t>Personen</w:t>
      </w:r>
      <w:r w:rsidR="00A151E1" w:rsidRPr="00086C3A">
        <w:rPr>
          <w:lang w:val="de-CH"/>
        </w:rPr>
        <w:t xml:space="preserve"> zu cha</w:t>
      </w:r>
      <w:r w:rsidR="000D1781">
        <w:rPr>
          <w:lang w:val="de-CH"/>
        </w:rPr>
        <w:t xml:space="preserve">tten. Der ganze Chat ist anonym, das heisst es werden keinerlei Informationen über die </w:t>
      </w:r>
      <w:r w:rsidR="009A144B">
        <w:rPr>
          <w:lang w:val="de-CH"/>
        </w:rPr>
        <w:t xml:space="preserve">andere Person preisgegeben. </w:t>
      </w:r>
      <w:r w:rsidR="00C66E2E">
        <w:rPr>
          <w:lang w:val="de-CH"/>
        </w:rPr>
        <w:t xml:space="preserve">Der Chat wird nirgendwo gespeichert und existiert nur so lange wie die Chat Session offen ist. Man wird willkürlich mit </w:t>
      </w:r>
      <w:r w:rsidR="006B79F7">
        <w:rPr>
          <w:lang w:val="de-CH"/>
        </w:rPr>
        <w:t xml:space="preserve">einem </w:t>
      </w:r>
      <w:r w:rsidR="0031360E">
        <w:rPr>
          <w:lang w:val="de-CH"/>
        </w:rPr>
        <w:t>anderen User</w:t>
      </w:r>
      <w:r w:rsidR="00C66E2E">
        <w:rPr>
          <w:lang w:val="de-CH"/>
        </w:rPr>
        <w:t xml:space="preserve"> </w:t>
      </w:r>
      <w:r w:rsidR="003771FF">
        <w:rPr>
          <w:lang w:val="de-CH"/>
        </w:rPr>
        <w:t>verbunden</w:t>
      </w:r>
      <w:r w:rsidR="00C66E2E">
        <w:rPr>
          <w:lang w:val="de-CH"/>
        </w:rPr>
        <w:t xml:space="preserve">, </w:t>
      </w:r>
      <w:r w:rsidR="00057943">
        <w:rPr>
          <w:lang w:val="de-CH"/>
        </w:rPr>
        <w:t>er</w:t>
      </w:r>
      <w:r w:rsidR="000A0AAD">
        <w:rPr>
          <w:lang w:val="de-CH"/>
        </w:rPr>
        <w:t xml:space="preserve"> gerade o</w:t>
      </w:r>
      <w:r w:rsidR="00C66E2E">
        <w:rPr>
          <w:lang w:val="de-CH"/>
        </w:rPr>
        <w:t xml:space="preserve">nline </w:t>
      </w:r>
      <w:r w:rsidR="0031360E">
        <w:rPr>
          <w:lang w:val="de-CH"/>
        </w:rPr>
        <w:t>ist</w:t>
      </w:r>
      <w:r w:rsidR="00C66E2E">
        <w:rPr>
          <w:lang w:val="de-CH"/>
        </w:rPr>
        <w:t>.</w:t>
      </w:r>
    </w:p>
    <w:p w14:paraId="2E19A1F3" w14:textId="0708E4B9" w:rsidR="00AD1B1F" w:rsidRDefault="00AD1B1F" w:rsidP="00AD1B1F">
      <w:pPr>
        <w:pStyle w:val="berschrift2"/>
        <w:rPr>
          <w:lang w:val="de-CH"/>
        </w:rPr>
      </w:pPr>
      <w:bookmarkStart w:id="4" w:name="_Toc497673989"/>
      <w:r>
        <w:rPr>
          <w:lang w:val="de-CH"/>
        </w:rPr>
        <w:t>Umsetzung</w:t>
      </w:r>
      <w:bookmarkEnd w:id="4"/>
    </w:p>
    <w:p w14:paraId="1943CD35" w14:textId="500C04D3" w:rsidR="0064228E" w:rsidRDefault="00AD1B1F" w:rsidP="00AD1B1F">
      <w:pPr>
        <w:rPr>
          <w:lang w:val="de-CH"/>
        </w:rPr>
      </w:pPr>
      <w:r>
        <w:rPr>
          <w:lang w:val="de-CH"/>
        </w:rPr>
        <w:t xml:space="preserve">Das Projekt wird mit der Projektmanagement-Methode „Scrum“ realisiert. Wir verwenden die </w:t>
      </w:r>
      <w:r w:rsidR="00AF08A2">
        <w:rPr>
          <w:lang w:val="de-CH"/>
        </w:rPr>
        <w:t>vergebenen</w:t>
      </w:r>
      <w:r>
        <w:rPr>
          <w:lang w:val="de-CH"/>
        </w:rPr>
        <w:t xml:space="preserve"> Artefakte und führen d</w:t>
      </w:r>
      <w:r w:rsidR="007352A9">
        <w:rPr>
          <w:lang w:val="de-CH"/>
        </w:rPr>
        <w:t>ie v</w:t>
      </w:r>
      <w:r w:rsidR="0064228E">
        <w:rPr>
          <w:lang w:val="de-CH"/>
        </w:rPr>
        <w:t>orgesehenen Meetings durch.</w:t>
      </w:r>
    </w:p>
    <w:p w14:paraId="24C9FD49" w14:textId="0C2E8BB7" w:rsidR="00D815EB" w:rsidRDefault="00D815EB" w:rsidP="00AD1B1F">
      <w:pPr>
        <w:rPr>
          <w:lang w:val="de-CH"/>
        </w:rPr>
      </w:pPr>
      <w:r w:rsidRPr="00D815EB">
        <w:rPr>
          <w:lang w:val="de-CH"/>
        </w:rPr>
        <w:t xml:space="preserve">Die Anwendung wird im Rahmen einer Android Applikation mit Hilfe von Java und Gradle realisiert, für die Zusammenarbeit wird </w:t>
      </w:r>
      <w:r w:rsidR="00E20692">
        <w:rPr>
          <w:lang w:val="de-CH"/>
        </w:rPr>
        <w:t xml:space="preserve">GitHub (GIT) </w:t>
      </w:r>
      <w:r>
        <w:rPr>
          <w:lang w:val="de-CH"/>
        </w:rPr>
        <w:t>als Versionsverwaltung</w:t>
      </w:r>
      <w:r w:rsidR="0046380D">
        <w:rPr>
          <w:lang w:val="de-CH"/>
        </w:rPr>
        <w:t xml:space="preserve"> benutzt</w:t>
      </w:r>
      <w:r>
        <w:rPr>
          <w:lang w:val="de-CH"/>
        </w:rPr>
        <w:t>.</w:t>
      </w:r>
    </w:p>
    <w:p w14:paraId="670022A4" w14:textId="1F09D759" w:rsidR="00F62ED0" w:rsidRPr="0064228E" w:rsidRDefault="00AD1B1F" w:rsidP="00AD1B1F">
      <w:pPr>
        <w:rPr>
          <w:lang w:val="de-CH"/>
        </w:rPr>
      </w:pPr>
      <w:r>
        <w:rPr>
          <w:lang w:val="de-CH"/>
        </w:rPr>
        <w:t>Der Pr</w:t>
      </w:r>
      <w:r w:rsidR="0064228E">
        <w:rPr>
          <w:lang w:val="de-CH"/>
        </w:rPr>
        <w:t xml:space="preserve">oduct Owner wechselt </w:t>
      </w:r>
      <w:r w:rsidR="00383E60">
        <w:rPr>
          <w:lang w:val="de-CH"/>
        </w:rPr>
        <w:t xml:space="preserve">nach folgendem Plan </w:t>
      </w:r>
      <w:r w:rsidR="0064228E">
        <w:rPr>
          <w:lang w:val="de-CH"/>
        </w:rPr>
        <w:t>jede Woche: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97"/>
        <w:gridCol w:w="2117"/>
      </w:tblGrid>
      <w:tr w:rsidR="00F62ED0" w14:paraId="417B9E4E" w14:textId="77777777" w:rsidTr="00537272">
        <w:tc>
          <w:tcPr>
            <w:tcW w:w="997" w:type="dxa"/>
          </w:tcPr>
          <w:p w14:paraId="08B49E27" w14:textId="77777777" w:rsidR="00F62ED0" w:rsidRDefault="00F62ED0" w:rsidP="00537272">
            <w:r>
              <w:t>28.08.17</w:t>
            </w:r>
          </w:p>
        </w:tc>
        <w:tc>
          <w:tcPr>
            <w:tcW w:w="2117" w:type="dxa"/>
          </w:tcPr>
          <w:p w14:paraId="1423EE5A" w14:textId="77777777" w:rsidR="00F62ED0" w:rsidRDefault="00F62ED0" w:rsidP="00537272">
            <w:r>
              <w:t>Gabriel Meier</w:t>
            </w:r>
          </w:p>
        </w:tc>
      </w:tr>
      <w:tr w:rsidR="00F62ED0" w14:paraId="6360F52B" w14:textId="77777777" w:rsidTr="00537272">
        <w:tc>
          <w:tcPr>
            <w:tcW w:w="997" w:type="dxa"/>
          </w:tcPr>
          <w:p w14:paraId="3E74E53C" w14:textId="77777777" w:rsidR="00F62ED0" w:rsidRDefault="00F62ED0" w:rsidP="00537272">
            <w:r>
              <w:t>04.09.17</w:t>
            </w:r>
          </w:p>
        </w:tc>
        <w:tc>
          <w:tcPr>
            <w:tcW w:w="2117" w:type="dxa"/>
          </w:tcPr>
          <w:p w14:paraId="258B12E7" w14:textId="77777777" w:rsidR="00F62ED0" w:rsidRDefault="00F62ED0" w:rsidP="00537272">
            <w:r>
              <w:t>Yvo Keller</w:t>
            </w:r>
          </w:p>
        </w:tc>
      </w:tr>
      <w:tr w:rsidR="00F62ED0" w14:paraId="71433252" w14:textId="77777777" w:rsidTr="00537272">
        <w:tc>
          <w:tcPr>
            <w:tcW w:w="997" w:type="dxa"/>
          </w:tcPr>
          <w:p w14:paraId="19AA56E1" w14:textId="77777777" w:rsidR="00F62ED0" w:rsidRPr="00294549" w:rsidRDefault="00F62ED0" w:rsidP="0053727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11.09.17</w:t>
            </w:r>
          </w:p>
        </w:tc>
        <w:tc>
          <w:tcPr>
            <w:tcW w:w="2117" w:type="dxa"/>
          </w:tcPr>
          <w:p w14:paraId="36D3AA90" w14:textId="77777777" w:rsidR="00F62ED0" w:rsidRPr="00294549" w:rsidRDefault="00F62ED0" w:rsidP="0053727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Knabenschiessen</w:t>
            </w:r>
          </w:p>
        </w:tc>
      </w:tr>
      <w:tr w:rsidR="00F62ED0" w14:paraId="6DE89A1C" w14:textId="77777777" w:rsidTr="00537272">
        <w:tc>
          <w:tcPr>
            <w:tcW w:w="997" w:type="dxa"/>
          </w:tcPr>
          <w:p w14:paraId="39EE7617" w14:textId="77777777" w:rsidR="00F62ED0" w:rsidRDefault="00F62ED0" w:rsidP="00537272">
            <w:r>
              <w:t>18.09.17</w:t>
            </w:r>
          </w:p>
        </w:tc>
        <w:tc>
          <w:tcPr>
            <w:tcW w:w="2117" w:type="dxa"/>
          </w:tcPr>
          <w:p w14:paraId="0C352567" w14:textId="77777777" w:rsidR="00F62ED0" w:rsidRDefault="00F62ED0" w:rsidP="00537272">
            <w:r>
              <w:t>Serge Roth</w:t>
            </w:r>
          </w:p>
        </w:tc>
      </w:tr>
      <w:tr w:rsidR="00F62ED0" w14:paraId="62C2E7C5" w14:textId="77777777" w:rsidTr="00537272">
        <w:tc>
          <w:tcPr>
            <w:tcW w:w="997" w:type="dxa"/>
          </w:tcPr>
          <w:p w14:paraId="0F6D1F22" w14:textId="77777777" w:rsidR="00F62ED0" w:rsidRDefault="00F62ED0" w:rsidP="00537272">
            <w:r>
              <w:t>25.09.17</w:t>
            </w:r>
          </w:p>
        </w:tc>
        <w:tc>
          <w:tcPr>
            <w:tcW w:w="2117" w:type="dxa"/>
          </w:tcPr>
          <w:p w14:paraId="685011AC" w14:textId="77777777" w:rsidR="00F62ED0" w:rsidRDefault="00F62ED0" w:rsidP="00537272">
            <w:r>
              <w:t>Patrick Wissiak</w:t>
            </w:r>
          </w:p>
        </w:tc>
      </w:tr>
      <w:tr w:rsidR="00F62ED0" w14:paraId="2007ADCD" w14:textId="77777777" w:rsidTr="00537272">
        <w:tc>
          <w:tcPr>
            <w:tcW w:w="997" w:type="dxa"/>
          </w:tcPr>
          <w:p w14:paraId="6A426D2B" w14:textId="77777777" w:rsidR="00F62ED0" w:rsidRDefault="00F62ED0" w:rsidP="00537272">
            <w:r>
              <w:t>02.10.17</w:t>
            </w:r>
          </w:p>
        </w:tc>
        <w:tc>
          <w:tcPr>
            <w:tcW w:w="2117" w:type="dxa"/>
          </w:tcPr>
          <w:p w14:paraId="11630D73" w14:textId="77777777" w:rsidR="00F62ED0" w:rsidRDefault="00F62ED0" w:rsidP="00537272">
            <w:r>
              <w:t>Gabriel Meier</w:t>
            </w:r>
          </w:p>
        </w:tc>
      </w:tr>
      <w:tr w:rsidR="00F62ED0" w14:paraId="1F687BE0" w14:textId="77777777" w:rsidTr="00537272">
        <w:tc>
          <w:tcPr>
            <w:tcW w:w="997" w:type="dxa"/>
          </w:tcPr>
          <w:p w14:paraId="61A34DB7" w14:textId="77777777" w:rsidR="00F62ED0" w:rsidRPr="00294549" w:rsidRDefault="00F62ED0" w:rsidP="0053727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09.10.17</w:t>
            </w:r>
          </w:p>
        </w:tc>
        <w:tc>
          <w:tcPr>
            <w:tcW w:w="2117" w:type="dxa"/>
          </w:tcPr>
          <w:p w14:paraId="50E940D1" w14:textId="77777777" w:rsidR="00F62ED0" w:rsidRPr="00294549" w:rsidRDefault="00F62ED0" w:rsidP="0053727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Herbstferien</w:t>
            </w:r>
          </w:p>
        </w:tc>
      </w:tr>
      <w:tr w:rsidR="00F62ED0" w14:paraId="4F0BD206" w14:textId="77777777" w:rsidTr="00537272">
        <w:tc>
          <w:tcPr>
            <w:tcW w:w="997" w:type="dxa"/>
          </w:tcPr>
          <w:p w14:paraId="06651413" w14:textId="77777777" w:rsidR="00F62ED0" w:rsidRPr="00294549" w:rsidRDefault="00F62ED0" w:rsidP="0053727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16.10.17</w:t>
            </w:r>
          </w:p>
        </w:tc>
        <w:tc>
          <w:tcPr>
            <w:tcW w:w="2117" w:type="dxa"/>
          </w:tcPr>
          <w:p w14:paraId="6EBFCC41" w14:textId="77777777" w:rsidR="00F62ED0" w:rsidRPr="00294549" w:rsidRDefault="00F62ED0" w:rsidP="0053727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Herbstferien</w:t>
            </w:r>
          </w:p>
        </w:tc>
      </w:tr>
      <w:tr w:rsidR="00F62ED0" w14:paraId="0E1C997D" w14:textId="77777777" w:rsidTr="00537272">
        <w:tc>
          <w:tcPr>
            <w:tcW w:w="997" w:type="dxa"/>
          </w:tcPr>
          <w:p w14:paraId="13850620" w14:textId="77777777" w:rsidR="00F62ED0" w:rsidRDefault="00F62ED0" w:rsidP="00537272">
            <w:r>
              <w:t>23.10.17</w:t>
            </w:r>
          </w:p>
        </w:tc>
        <w:tc>
          <w:tcPr>
            <w:tcW w:w="2117" w:type="dxa"/>
          </w:tcPr>
          <w:p w14:paraId="7148BA36" w14:textId="77777777" w:rsidR="00F62ED0" w:rsidRDefault="00F62ED0" w:rsidP="00537272">
            <w:r>
              <w:t>Yvo Keller</w:t>
            </w:r>
          </w:p>
        </w:tc>
      </w:tr>
      <w:tr w:rsidR="00F62ED0" w14:paraId="70C8BA63" w14:textId="77777777" w:rsidTr="00537272">
        <w:tc>
          <w:tcPr>
            <w:tcW w:w="997" w:type="dxa"/>
          </w:tcPr>
          <w:p w14:paraId="7A390B3A" w14:textId="77777777" w:rsidR="00F62ED0" w:rsidRDefault="00F62ED0" w:rsidP="00537272">
            <w:r>
              <w:t>30.10.17</w:t>
            </w:r>
          </w:p>
        </w:tc>
        <w:tc>
          <w:tcPr>
            <w:tcW w:w="2117" w:type="dxa"/>
          </w:tcPr>
          <w:p w14:paraId="7970A076" w14:textId="77777777" w:rsidR="00F62ED0" w:rsidRDefault="00F62ED0" w:rsidP="00537272">
            <w:r>
              <w:t>Serge Roth</w:t>
            </w:r>
          </w:p>
        </w:tc>
      </w:tr>
      <w:tr w:rsidR="00F62ED0" w14:paraId="4FB828C0" w14:textId="77777777" w:rsidTr="00537272">
        <w:tc>
          <w:tcPr>
            <w:tcW w:w="997" w:type="dxa"/>
          </w:tcPr>
          <w:p w14:paraId="5FA35AFA" w14:textId="77777777" w:rsidR="00F62ED0" w:rsidRDefault="00F62ED0" w:rsidP="00537272">
            <w:r>
              <w:t>06.11.17</w:t>
            </w:r>
          </w:p>
        </w:tc>
        <w:tc>
          <w:tcPr>
            <w:tcW w:w="2117" w:type="dxa"/>
          </w:tcPr>
          <w:p w14:paraId="18E62222" w14:textId="77777777" w:rsidR="00F62ED0" w:rsidRDefault="00F62ED0" w:rsidP="00537272">
            <w:r>
              <w:t>Patrick Wissiak</w:t>
            </w:r>
          </w:p>
        </w:tc>
      </w:tr>
    </w:tbl>
    <w:p w14:paraId="141373F0" w14:textId="77777777" w:rsidR="00DD2B83" w:rsidRPr="00822308" w:rsidRDefault="00DD2B83" w:rsidP="00822308">
      <w:pPr>
        <w:rPr>
          <w:lang w:val="de-CH"/>
        </w:rPr>
      </w:pPr>
    </w:p>
    <w:p w14:paraId="03FE3A9B" w14:textId="77777777" w:rsidR="000D30A9" w:rsidRDefault="000D30A9" w:rsidP="007D08E0">
      <w:pPr>
        <w:pStyle w:val="berschrift2"/>
        <w:rPr>
          <w:lang w:val="de-CH"/>
        </w:rPr>
      </w:pPr>
      <w:bookmarkStart w:id="5" w:name="_Toc497673990"/>
      <w:r w:rsidRPr="000B0034">
        <w:rPr>
          <w:lang w:val="de-CH"/>
        </w:rPr>
        <w:t>Unsicherheiten</w:t>
      </w:r>
      <w:bookmarkEnd w:id="5"/>
    </w:p>
    <w:p w14:paraId="598D3B93" w14:textId="77777777" w:rsidR="002173BE" w:rsidRDefault="000D30A9" w:rsidP="002173BE">
      <w:pPr>
        <w:pStyle w:val="Listenabsatz"/>
        <w:numPr>
          <w:ilvl w:val="0"/>
          <w:numId w:val="14"/>
        </w:numPr>
        <w:rPr>
          <w:lang w:val="de-CH"/>
        </w:rPr>
      </w:pPr>
      <w:r w:rsidRPr="00B30BCC">
        <w:rPr>
          <w:lang w:val="de-CH"/>
        </w:rPr>
        <w:t xml:space="preserve">Technische Umsetzungsprobleme </w:t>
      </w:r>
      <w:r w:rsidR="00594C51">
        <w:rPr>
          <w:lang w:val="de-CH"/>
        </w:rPr>
        <w:t>bezüglich Android Studio und GitHub</w:t>
      </w:r>
    </w:p>
    <w:p w14:paraId="0E5D77D4" w14:textId="35A7971C" w:rsidR="00B50B6D" w:rsidRDefault="00B50B6D" w:rsidP="002173BE">
      <w:pPr>
        <w:pStyle w:val="Listenabsatz"/>
        <w:numPr>
          <w:ilvl w:val="0"/>
          <w:numId w:val="14"/>
        </w:numPr>
        <w:rPr>
          <w:lang w:val="de-CH"/>
        </w:rPr>
      </w:pPr>
      <w:r>
        <w:rPr>
          <w:lang w:val="de-CH"/>
        </w:rPr>
        <w:t>Zu wenig Zeit für die Umsetzung aller Punkte, wenn Verzögerungen durch unvorhersehbare Probleme entstehen</w:t>
      </w:r>
      <w:r w:rsidR="00463A2E">
        <w:rPr>
          <w:lang w:val="de-CH"/>
        </w:rPr>
        <w:t>.</w:t>
      </w:r>
    </w:p>
    <w:p w14:paraId="0CD9D2F4" w14:textId="1056F823" w:rsidR="00DE4967" w:rsidRPr="002173BE" w:rsidRDefault="002173BE" w:rsidP="002173BE">
      <w:pPr>
        <w:rPr>
          <w:lang w:val="de-CH"/>
        </w:rPr>
      </w:pPr>
      <w:r>
        <w:rPr>
          <w:lang w:val="de-CH"/>
        </w:rPr>
        <w:br w:type="page"/>
      </w:r>
    </w:p>
    <w:p w14:paraId="1EA4CC11" w14:textId="41975B45" w:rsidR="00A225BE" w:rsidRDefault="00862ED6" w:rsidP="00A225BE">
      <w:pPr>
        <w:pStyle w:val="berschrift1"/>
        <w:rPr>
          <w:lang w:val="de-CH"/>
        </w:rPr>
      </w:pPr>
      <w:bookmarkStart w:id="6" w:name="_Toc497673991"/>
      <w:r>
        <w:rPr>
          <w:lang w:val="de-CH"/>
        </w:rPr>
        <w:lastRenderedPageBreak/>
        <w:t>Realisierung</w:t>
      </w:r>
      <w:bookmarkEnd w:id="6"/>
    </w:p>
    <w:p w14:paraId="1661092F" w14:textId="26D6B725" w:rsidR="00B02C21" w:rsidRDefault="00A225BE" w:rsidP="00A225BE">
      <w:pPr>
        <w:rPr>
          <w:lang w:val="de-CH"/>
        </w:rPr>
      </w:pPr>
      <w:r>
        <w:rPr>
          <w:lang w:val="de-CH"/>
        </w:rPr>
        <w:t xml:space="preserve">Den </w:t>
      </w:r>
      <w:r w:rsidRPr="007535D2">
        <w:rPr>
          <w:b/>
          <w:lang w:val="de-CH"/>
        </w:rPr>
        <w:t>Realisierungsprozess</w:t>
      </w:r>
      <w:r w:rsidR="007E3BAD">
        <w:rPr>
          <w:b/>
          <w:lang w:val="de-CH"/>
        </w:rPr>
        <w:t xml:space="preserve"> </w:t>
      </w:r>
      <w:r w:rsidR="007E3BAD" w:rsidRPr="007E3BAD">
        <w:rPr>
          <w:lang w:val="de-CH"/>
        </w:rPr>
        <w:t>nach Scrum</w:t>
      </w:r>
      <w:r w:rsidRPr="007E3BAD">
        <w:rPr>
          <w:lang w:val="de-CH"/>
        </w:rPr>
        <w:t xml:space="preserve"> sowie</w:t>
      </w:r>
      <w:r>
        <w:rPr>
          <w:lang w:val="de-CH"/>
        </w:rPr>
        <w:t xml:space="preserve"> die </w:t>
      </w:r>
      <w:r w:rsidRPr="007535D2">
        <w:rPr>
          <w:b/>
          <w:lang w:val="de-CH"/>
        </w:rPr>
        <w:t>Überwachung des Fortschrittes</w:t>
      </w:r>
      <w:r>
        <w:rPr>
          <w:lang w:val="de-CH"/>
        </w:rPr>
        <w:t xml:space="preserve"> dokumentieren wir auf GitHub. </w:t>
      </w:r>
    </w:p>
    <w:p w14:paraId="3E122948" w14:textId="23AA06EC" w:rsidR="00A225BE" w:rsidRPr="00A225BE" w:rsidRDefault="00A225BE" w:rsidP="00A225BE">
      <w:pPr>
        <w:rPr>
          <w:lang w:val="de-CH"/>
        </w:rPr>
      </w:pPr>
      <w:r>
        <w:rPr>
          <w:lang w:val="de-CH"/>
        </w:rPr>
        <w:t>Alles kann unter folgendem Link eingesehen werden:</w:t>
      </w:r>
      <w:r w:rsidRPr="00A225BE">
        <w:t xml:space="preserve"> </w:t>
      </w:r>
      <w:hyperlink r:id="rId12" w:history="1">
        <w:r w:rsidRPr="00531EBD">
          <w:rPr>
            <w:rStyle w:val="Link"/>
            <w:lang w:val="de-CH"/>
          </w:rPr>
          <w:t>https://github.com/GAEBE2/GR-NDOM</w:t>
        </w:r>
      </w:hyperlink>
    </w:p>
    <w:p w14:paraId="66954D64" w14:textId="6E740E87" w:rsidR="00A225BE" w:rsidRDefault="00A225BE" w:rsidP="00A225BE">
      <w:pPr>
        <w:pStyle w:val="berschrift2"/>
        <w:rPr>
          <w:lang w:val="de-CH"/>
        </w:rPr>
      </w:pPr>
      <w:bookmarkStart w:id="7" w:name="_Toc497673992"/>
      <w:r>
        <w:rPr>
          <w:lang w:val="de-CH"/>
        </w:rPr>
        <w:t>Übersicht</w:t>
      </w:r>
      <w:bookmarkEnd w:id="7"/>
    </w:p>
    <w:p w14:paraId="30682731" w14:textId="26B45B85" w:rsidR="00A225BE" w:rsidRPr="00841C6B" w:rsidRDefault="00A225BE" w:rsidP="00841C6B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DE6F511" wp14:editId="55A830E2">
            <wp:extent cx="5519143" cy="2371836"/>
            <wp:effectExtent l="0" t="0" r="0" b="0"/>
            <wp:docPr id="6" name="Bild 6" descr="../../../../Desktop/Bildschirmfoto%202017-10-30%20um%2009.26.29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7-10-30%20um%2009.26.29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82" cy="237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829E2" w14:textId="4C4DF972" w:rsidR="001F1F32" w:rsidRDefault="00335079" w:rsidP="001F1F32">
      <w:pPr>
        <w:pStyle w:val="berschrift2"/>
        <w:rPr>
          <w:lang w:val="de-CH"/>
        </w:rPr>
      </w:pPr>
      <w:bookmarkStart w:id="8" w:name="_Toc497673993"/>
      <w:r>
        <w:rPr>
          <w:lang w:val="de-CH"/>
        </w:rPr>
        <w:t>User Stories</w:t>
      </w:r>
      <w:bookmarkEnd w:id="8"/>
    </w:p>
    <w:p w14:paraId="26BBDD67" w14:textId="5A8F916F" w:rsidR="00272761" w:rsidRPr="00272761" w:rsidRDefault="00272761" w:rsidP="00272761">
      <w:pPr>
        <w:rPr>
          <w:lang w:val="de-CH"/>
        </w:rPr>
      </w:pPr>
      <w:r>
        <w:rPr>
          <w:lang w:val="de-CH"/>
        </w:rPr>
        <w:t>Zur Erstellung unseres Product Backlogs haben wir die folgenden User Stories entwickelt:</w:t>
      </w:r>
    </w:p>
    <w:p w14:paraId="63089DFA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möchte ich nach dem Start der App mich automatisch mit einem Chatpartner verbinden</w:t>
      </w:r>
    </w:p>
    <w:p w14:paraId="5CA17A7A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kann ich Text oder Dateien einer anderen Person senden</w:t>
      </w:r>
    </w:p>
    <w:p w14:paraId="39E4816C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kann ich den Chat via Button wechseln</w:t>
      </w:r>
    </w:p>
    <w:p w14:paraId="0E45E3AE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möchte ich informiert werden, wenn der Chatpartner den Chat verlässt</w:t>
      </w:r>
    </w:p>
    <w:p w14:paraId="2E9EBC2C" w14:textId="2FE52D27" w:rsidR="00272761" w:rsidRPr="00F03871" w:rsidRDefault="00272761" w:rsidP="00272761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 xml:space="preserve">Als User möchte ich ein Keyword auswählen können und dann mit diesem zu einem passenden User </w:t>
      </w:r>
      <w:r w:rsidR="005D3C90">
        <w:rPr>
          <w:lang w:val="de-CH"/>
        </w:rPr>
        <w:t>verbunden</w:t>
      </w:r>
      <w:r w:rsidRPr="00EC6340">
        <w:rPr>
          <w:lang w:val="de-CH"/>
        </w:rPr>
        <w:t xml:space="preserve"> werden</w:t>
      </w:r>
    </w:p>
    <w:p w14:paraId="041140A3" w14:textId="50F755E0" w:rsidR="00C91D8A" w:rsidRDefault="001F1F32" w:rsidP="00862ED6">
      <w:pPr>
        <w:pStyle w:val="berschrift2"/>
        <w:rPr>
          <w:lang w:val="de-CH"/>
        </w:rPr>
      </w:pPr>
      <w:bookmarkStart w:id="9" w:name="_Toc497673994"/>
      <w:r>
        <w:rPr>
          <w:lang w:val="de-CH"/>
        </w:rPr>
        <w:t>Product Backlog</w:t>
      </w:r>
      <w:bookmarkEnd w:id="9"/>
    </w:p>
    <w:p w14:paraId="6CD75F3D" w14:textId="284569CC" w:rsidR="00417E84" w:rsidRDefault="00417E84" w:rsidP="00417E84">
      <w:pPr>
        <w:rPr>
          <w:lang w:val="de-CH"/>
        </w:rPr>
      </w:pPr>
      <w:r>
        <w:rPr>
          <w:lang w:val="de-CH"/>
        </w:rPr>
        <w:t>Aufgrund der User Stories haben wir den folge</w:t>
      </w:r>
      <w:r w:rsidR="00CD3C7B">
        <w:rPr>
          <w:lang w:val="de-CH"/>
        </w:rPr>
        <w:t>nden Product Backlog entwickelt. Während der Umsetzung haben wir diese jeweils einem Sprint zugeordnet</w:t>
      </w:r>
      <w:r w:rsidR="00F94274">
        <w:rPr>
          <w:lang w:val="de-CH"/>
        </w:rPr>
        <w:t>.</w:t>
      </w:r>
    </w:p>
    <w:p w14:paraId="1D6D9622" w14:textId="4B5A0D58" w:rsidR="00417E84" w:rsidRPr="00417E84" w:rsidRDefault="00F03871" w:rsidP="00417E84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4558D551" wp14:editId="2B4C84D8">
            <wp:extent cx="5477510" cy="3440430"/>
            <wp:effectExtent l="0" t="0" r="8890" b="0"/>
            <wp:docPr id="7" name="Bild 7" descr="../../../../Desktop/Bildschirmfoto%202017-10-30%20um%2009.34.2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Bildschirmfoto%202017-10-30%20um%2009.34.26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9C9E" w14:textId="77777777" w:rsidR="004F5642" w:rsidRDefault="004F5642">
      <w:pPr>
        <w:rPr>
          <w:rFonts w:asciiTheme="majorHAnsi" w:eastAsiaTheme="majorEastAsia" w:hAnsiTheme="majorHAnsi" w:cstheme="majorBidi"/>
          <w:b/>
          <w:bCs/>
          <w:color w:val="D34817" w:themeColor="accent1"/>
          <w:sz w:val="26"/>
          <w:szCs w:val="26"/>
          <w:lang w:val="de-CH"/>
        </w:rPr>
      </w:pPr>
      <w:r>
        <w:rPr>
          <w:lang w:val="de-CH"/>
        </w:rPr>
        <w:br w:type="page"/>
      </w:r>
    </w:p>
    <w:p w14:paraId="13103D23" w14:textId="0B79612C" w:rsidR="00D815EB" w:rsidRDefault="00443839" w:rsidP="00443839">
      <w:pPr>
        <w:pStyle w:val="berschrift2"/>
        <w:rPr>
          <w:lang w:val="de-CH"/>
        </w:rPr>
      </w:pPr>
      <w:bookmarkStart w:id="10" w:name="_Toc497673995"/>
      <w:r>
        <w:rPr>
          <w:lang w:val="de-CH"/>
        </w:rPr>
        <w:lastRenderedPageBreak/>
        <w:t>Sprint 1</w:t>
      </w:r>
      <w:bookmarkEnd w:id="10"/>
    </w:p>
    <w:p w14:paraId="3E26F2A0" w14:textId="4799DA27" w:rsidR="00FA51B5" w:rsidRPr="00FA51B5" w:rsidRDefault="00FA51B5" w:rsidP="00FA51B5">
      <w:pPr>
        <w:rPr>
          <w:lang w:val="de-CH"/>
        </w:rPr>
      </w:pPr>
      <w:r>
        <w:rPr>
          <w:lang w:val="de-CH"/>
        </w:rPr>
        <w:t>Im Sprint 1 setzen wir die Grundfunktionen der App um.</w:t>
      </w:r>
    </w:p>
    <w:p w14:paraId="5E03CDCF" w14:textId="59BF47A7" w:rsidR="00443839" w:rsidRDefault="00FA51B5" w:rsidP="00FA51B5">
      <w:pPr>
        <w:pStyle w:val="berschrift3"/>
        <w:rPr>
          <w:lang w:val="de-CH"/>
        </w:rPr>
      </w:pPr>
      <w:bookmarkStart w:id="11" w:name="_Toc497673996"/>
      <w:r>
        <w:rPr>
          <w:lang w:val="de-CH"/>
        </w:rPr>
        <w:t>Sprint Backlog</w:t>
      </w:r>
      <w:bookmarkEnd w:id="11"/>
    </w:p>
    <w:p w14:paraId="349252E8" w14:textId="03EC0F67" w:rsidR="00CB7C4F" w:rsidRPr="005A6BB2" w:rsidRDefault="005A6BB2" w:rsidP="005A6BB2">
      <w:pPr>
        <w:rPr>
          <w:lang w:val="de-CH"/>
        </w:rPr>
      </w:pPr>
      <w:r>
        <w:rPr>
          <w:lang w:val="de-CH"/>
        </w:rPr>
        <w:t>Wir haben die Issues aus dem Product Backlog herausgepickt, die für den ersten Teil der Umsetzung relevant sind.</w:t>
      </w:r>
    </w:p>
    <w:p w14:paraId="1A2CA79D" w14:textId="5AF19EB7" w:rsidR="00FA51B5" w:rsidRPr="00FA51B5" w:rsidRDefault="00B5742B" w:rsidP="00FA51B5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0262C4E6" wp14:editId="22286D0B">
            <wp:extent cx="5477510" cy="959485"/>
            <wp:effectExtent l="0" t="0" r="8890" b="5715"/>
            <wp:docPr id="8" name="Bild 8" descr="../../../../Desktop/Bildschirmfoto%202017-10-30%20um%2009.25.3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Bildschirmfoto%202017-10-30%20um%2009.25.36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38A4" w14:textId="0DF039A0" w:rsidR="004F6D28" w:rsidRDefault="000E0E31" w:rsidP="000E0E31">
      <w:pPr>
        <w:pStyle w:val="berschrift3"/>
        <w:rPr>
          <w:lang w:val="de-CH"/>
        </w:rPr>
      </w:pPr>
      <w:bookmarkStart w:id="12" w:name="_Toc497673997"/>
      <w:r>
        <w:rPr>
          <w:lang w:val="de-CH"/>
        </w:rPr>
        <w:t>Daily Scrum</w:t>
      </w:r>
      <w:bookmarkEnd w:id="12"/>
    </w:p>
    <w:p w14:paraId="2FC63738" w14:textId="7FCC1A8D" w:rsidR="00960681" w:rsidRDefault="000310C5" w:rsidP="00960681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47B1C808" wp14:editId="542385DD">
            <wp:extent cx="5477510" cy="4029075"/>
            <wp:effectExtent l="0" t="0" r="8890" b="9525"/>
            <wp:docPr id="14" name="Bild 14" descr="../../../../Desktop/Bildschirmfoto%202017-11-05%20um%2019.26.0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Bildschirmfoto%202017-11-05%20um%2019.26.00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F496" w14:textId="2B7A86B2" w:rsidR="000F3FDC" w:rsidRPr="00960681" w:rsidRDefault="000F3FDC" w:rsidP="00960681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512AA7FD" wp14:editId="448F3A60">
            <wp:extent cx="5477510" cy="4897755"/>
            <wp:effectExtent l="0" t="0" r="8890" b="4445"/>
            <wp:docPr id="16" name="Bild 16" descr="../../../../Desktop/Bildschirmfoto%202017-11-05%20um%2019.26.19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Bildschirmfoto%202017-11-05%20um%2019.26.19.p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5DE8">
        <w:rPr>
          <w:noProof/>
          <w:lang w:val="de-DE" w:eastAsia="de-DE"/>
        </w:rPr>
        <w:lastRenderedPageBreak/>
        <w:drawing>
          <wp:inline distT="0" distB="0" distL="0" distR="0" wp14:anchorId="47F62A32" wp14:editId="2D297BAE">
            <wp:extent cx="5486400" cy="4617085"/>
            <wp:effectExtent l="0" t="0" r="0" b="5715"/>
            <wp:docPr id="17" name="Bild 17" descr="../../../../Desktop/Bildschirmfoto%202017-11-05%20um%2019.28.4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Bildschirmfoto%202017-11-05%20um%2019.28.46.p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AFF06" w14:textId="5FF7A686" w:rsidR="00F201E7" w:rsidRDefault="00235EAD" w:rsidP="0095776F">
      <w:pPr>
        <w:pStyle w:val="berschrift3"/>
        <w:rPr>
          <w:lang w:val="de-CH"/>
        </w:rPr>
      </w:pPr>
      <w:bookmarkStart w:id="13" w:name="_Toc497673998"/>
      <w:r>
        <w:rPr>
          <w:lang w:val="de-CH"/>
        </w:rPr>
        <w:t>Review</w:t>
      </w:r>
      <w:bookmarkEnd w:id="13"/>
    </w:p>
    <w:p w14:paraId="5A03FD9E" w14:textId="62C6E426" w:rsidR="008D1E14" w:rsidRPr="008D1E14" w:rsidRDefault="008D1E14" w:rsidP="008D1E14">
      <w:pPr>
        <w:rPr>
          <w:lang w:val="de-CH"/>
        </w:rPr>
      </w:pPr>
      <w:r>
        <w:rPr>
          <w:lang w:val="de-CH"/>
        </w:rPr>
        <w:t>Im Burndown Chart haben wir unseren Fortschritt</w:t>
      </w:r>
      <w:r w:rsidR="00C57A4B">
        <w:rPr>
          <w:lang w:val="de-CH"/>
        </w:rPr>
        <w:t xml:space="preserve"> während dem ersten Sprint</w:t>
      </w:r>
      <w:r>
        <w:rPr>
          <w:lang w:val="de-CH"/>
        </w:rPr>
        <w:t xml:space="preserve"> festgehalten</w:t>
      </w:r>
      <w:r w:rsidR="00EF56E4">
        <w:rPr>
          <w:lang w:val="de-CH"/>
        </w:rPr>
        <w:t>.</w:t>
      </w:r>
    </w:p>
    <w:p w14:paraId="7D556501" w14:textId="26A3CCE6" w:rsidR="00626730" w:rsidRPr="00626730" w:rsidRDefault="00DE498C" w:rsidP="00626730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74F84FA5" wp14:editId="11248D6E">
            <wp:extent cx="5486400" cy="4309745"/>
            <wp:effectExtent l="0" t="0" r="0" b="8255"/>
            <wp:docPr id="34" name="Bild 34" descr="../../../../Desktop/Bildschirmfoto%202017-10-30%20um%2009.49.5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Bildschirmfoto%202017-10-30%20um%2009.49.55.p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6412" w14:textId="724319CE" w:rsidR="002E2325" w:rsidRDefault="00235EAD" w:rsidP="00235EAD">
      <w:pPr>
        <w:pStyle w:val="berschrift3"/>
        <w:rPr>
          <w:lang w:val="de-CH"/>
        </w:rPr>
      </w:pPr>
      <w:bookmarkStart w:id="14" w:name="_Toc497673999"/>
      <w:r>
        <w:rPr>
          <w:lang w:val="de-CH"/>
        </w:rPr>
        <w:t>Retrospective</w:t>
      </w:r>
      <w:bookmarkEnd w:id="14"/>
    </w:p>
    <w:p w14:paraId="5010D0E5" w14:textId="77777777" w:rsidR="00626730" w:rsidRPr="00626730" w:rsidRDefault="00626730" w:rsidP="00626730">
      <w:pPr>
        <w:rPr>
          <w:lang w:val="de-CH"/>
        </w:rPr>
      </w:pPr>
    </w:p>
    <w:p w14:paraId="6973C275" w14:textId="30A321D3" w:rsidR="00626730" w:rsidRDefault="00626730" w:rsidP="00626730">
      <w:pPr>
        <w:pStyle w:val="berschrift3"/>
        <w:rPr>
          <w:lang w:val="de-CH"/>
        </w:rPr>
      </w:pPr>
      <w:bookmarkStart w:id="15" w:name="_Toc497674000"/>
      <w:r>
        <w:rPr>
          <w:lang w:val="de-CH"/>
        </w:rPr>
        <w:lastRenderedPageBreak/>
        <w:t>Release</w:t>
      </w:r>
      <w:bookmarkEnd w:id="15"/>
    </w:p>
    <w:p w14:paraId="7EB8CCF6" w14:textId="5ED9763E" w:rsidR="00C269E7" w:rsidRPr="00C269E7" w:rsidRDefault="00E374B1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579A2222" wp14:editId="48885C14">
            <wp:extent cx="5486400" cy="4246245"/>
            <wp:effectExtent l="0" t="0" r="0" b="0"/>
            <wp:docPr id="13" name="Bild 13" descr="../../../../Desktop/Bildschirmfoto%202017-10-30%20um%2009.45.3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Bildschirmfoto%202017-10-30%20um%2009.45.35.p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C841" w14:textId="77777777" w:rsidR="004F5642" w:rsidRDefault="004F5642">
      <w:pPr>
        <w:rPr>
          <w:rFonts w:asciiTheme="majorHAnsi" w:eastAsiaTheme="majorEastAsia" w:hAnsiTheme="majorHAnsi" w:cstheme="majorBidi"/>
          <w:b/>
          <w:bCs/>
          <w:color w:val="D34817" w:themeColor="accent1"/>
          <w:sz w:val="26"/>
          <w:szCs w:val="26"/>
          <w:lang w:val="de-CH"/>
        </w:rPr>
      </w:pPr>
      <w:r>
        <w:rPr>
          <w:lang w:val="de-CH"/>
        </w:rPr>
        <w:br w:type="page"/>
      </w:r>
    </w:p>
    <w:p w14:paraId="443E18F5" w14:textId="6CF3D657" w:rsidR="00C269E7" w:rsidRDefault="00C269E7" w:rsidP="00C269E7">
      <w:pPr>
        <w:pStyle w:val="berschrift2"/>
        <w:rPr>
          <w:lang w:val="de-CH"/>
        </w:rPr>
      </w:pPr>
      <w:bookmarkStart w:id="16" w:name="_Toc497674001"/>
      <w:r>
        <w:rPr>
          <w:lang w:val="de-CH"/>
        </w:rPr>
        <w:lastRenderedPageBreak/>
        <w:t>Sprint 2</w:t>
      </w:r>
      <w:bookmarkEnd w:id="16"/>
    </w:p>
    <w:p w14:paraId="1D50562F" w14:textId="47F154A6" w:rsidR="00C269E7" w:rsidRPr="00FA51B5" w:rsidRDefault="004F5642" w:rsidP="00C269E7">
      <w:pPr>
        <w:rPr>
          <w:lang w:val="de-CH"/>
        </w:rPr>
      </w:pPr>
      <w:r>
        <w:rPr>
          <w:lang w:val="de-CH"/>
        </w:rPr>
        <w:t>Im Sprint 2</w:t>
      </w:r>
      <w:r w:rsidR="00C269E7">
        <w:rPr>
          <w:lang w:val="de-CH"/>
        </w:rPr>
        <w:t xml:space="preserve"> </w:t>
      </w:r>
      <w:r>
        <w:rPr>
          <w:lang w:val="de-CH"/>
        </w:rPr>
        <w:t>implementieren wir die Grundlegende Chatfunktion.</w:t>
      </w:r>
    </w:p>
    <w:p w14:paraId="2E07011F" w14:textId="77777777" w:rsidR="00C269E7" w:rsidRDefault="00C269E7" w:rsidP="00C269E7">
      <w:pPr>
        <w:pStyle w:val="berschrift3"/>
        <w:rPr>
          <w:lang w:val="de-CH"/>
        </w:rPr>
      </w:pPr>
      <w:bookmarkStart w:id="17" w:name="_Toc497674002"/>
      <w:r>
        <w:rPr>
          <w:lang w:val="de-CH"/>
        </w:rPr>
        <w:t>Sprint Backlog</w:t>
      </w:r>
      <w:bookmarkEnd w:id="17"/>
    </w:p>
    <w:p w14:paraId="5DC2D701" w14:textId="7395ED84" w:rsidR="00C269E7" w:rsidRPr="005A6BB2" w:rsidRDefault="00C269E7" w:rsidP="00C269E7">
      <w:pPr>
        <w:rPr>
          <w:lang w:val="de-CH"/>
        </w:rPr>
      </w:pPr>
      <w:r>
        <w:rPr>
          <w:lang w:val="de-CH"/>
        </w:rPr>
        <w:t>Wir haben die Issues aus dem Product</w:t>
      </w:r>
      <w:r w:rsidR="001B05C2">
        <w:rPr>
          <w:lang w:val="de-CH"/>
        </w:rPr>
        <w:t xml:space="preserve"> Backlog herausgepickt, die für die grundlegende Umsetzung der Chatfunktion </w:t>
      </w:r>
      <w:r w:rsidR="00373F53">
        <w:rPr>
          <w:lang w:val="de-CH"/>
        </w:rPr>
        <w:t>relevant</w:t>
      </w:r>
      <w:r w:rsidR="001B05C2">
        <w:rPr>
          <w:lang w:val="de-CH"/>
        </w:rPr>
        <w:t xml:space="preserve"> sind.</w:t>
      </w:r>
    </w:p>
    <w:p w14:paraId="16BF2BEA" w14:textId="6DA7301D" w:rsidR="00C269E7" w:rsidRPr="00FA51B5" w:rsidRDefault="004F5642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655CB054" wp14:editId="2F12572D">
            <wp:extent cx="5486400" cy="1240155"/>
            <wp:effectExtent l="0" t="0" r="0" b="4445"/>
            <wp:docPr id="33" name="Bild 33" descr="../../../../Desktop/Bildschirmfoto%202017-10-30%20um%2009.25.5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Bildschirmfoto%202017-10-30%20um%2009.25.52.p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6EB9" w14:textId="77777777" w:rsidR="00C269E7" w:rsidRDefault="00C269E7" w:rsidP="00C269E7">
      <w:pPr>
        <w:pStyle w:val="berschrift3"/>
        <w:rPr>
          <w:lang w:val="de-CH"/>
        </w:rPr>
      </w:pPr>
      <w:bookmarkStart w:id="18" w:name="_Toc497674003"/>
      <w:r>
        <w:rPr>
          <w:lang w:val="de-CH"/>
        </w:rPr>
        <w:t>Daily Scrum</w:t>
      </w:r>
      <w:bookmarkEnd w:id="18"/>
    </w:p>
    <w:p w14:paraId="28188A52" w14:textId="594843F1" w:rsidR="00C269E7" w:rsidRDefault="00F07E82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42EC334C" wp14:editId="01133797">
            <wp:extent cx="5477510" cy="3594100"/>
            <wp:effectExtent l="0" t="0" r="8890" b="12700"/>
            <wp:docPr id="18" name="Bild 18" descr="../../../../Desktop/Bildschirmfoto%202017-11-05%20um%2019.29.5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Bildschirmfoto%202017-11-05%20um%2019.29.50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5536" w14:textId="6C7C06B6" w:rsidR="00F07E82" w:rsidRPr="00960681" w:rsidRDefault="00F07E82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794F7786" wp14:editId="5FA8552F">
            <wp:extent cx="5486400" cy="1629410"/>
            <wp:effectExtent l="0" t="0" r="0" b="0"/>
            <wp:docPr id="19" name="Bild 19" descr="../../../../Desktop/Bildschirmfoto%202017-11-05%20um%2019.30.1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Bildschirmfoto%202017-11-05%20um%2019.30.16.p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0B70" w14:textId="7582BFB8" w:rsidR="00C269E7" w:rsidRDefault="00C269E7" w:rsidP="00C269E7">
      <w:pPr>
        <w:pStyle w:val="berschrift3"/>
        <w:rPr>
          <w:lang w:val="de-CH"/>
        </w:rPr>
      </w:pPr>
      <w:bookmarkStart w:id="19" w:name="_Toc497674004"/>
      <w:r>
        <w:rPr>
          <w:lang w:val="de-CH"/>
        </w:rPr>
        <w:lastRenderedPageBreak/>
        <w:t>Review</w:t>
      </w:r>
      <w:bookmarkEnd w:id="19"/>
    </w:p>
    <w:p w14:paraId="76D76EBE" w14:textId="5E6D248D" w:rsidR="00DB4099" w:rsidRPr="00DB4099" w:rsidRDefault="00DB4099" w:rsidP="00DB4099">
      <w:pPr>
        <w:rPr>
          <w:lang w:val="de-CH"/>
        </w:rPr>
      </w:pPr>
      <w:r>
        <w:rPr>
          <w:lang w:val="de-CH"/>
        </w:rPr>
        <w:t xml:space="preserve">Im Burndown Chart haben wir unseren Fortschritt während dem </w:t>
      </w:r>
      <w:r w:rsidR="00FE1CCA">
        <w:rPr>
          <w:lang w:val="de-CH"/>
        </w:rPr>
        <w:t>zweiten</w:t>
      </w:r>
      <w:r>
        <w:rPr>
          <w:lang w:val="de-CH"/>
        </w:rPr>
        <w:t xml:space="preserve"> Sprint festgehalten.</w:t>
      </w:r>
    </w:p>
    <w:p w14:paraId="0FA59591" w14:textId="494F8915" w:rsidR="009607C1" w:rsidRPr="00626730" w:rsidRDefault="009607C1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0B4AB8EF" wp14:editId="7BA96DFD">
            <wp:extent cx="5486400" cy="4010660"/>
            <wp:effectExtent l="0" t="0" r="0" b="2540"/>
            <wp:docPr id="35" name="Bild 35" descr="../../../../Desktop/Bildschirmfoto%202017-10-30%20um%2010.01.07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Bildschirmfoto%202017-10-30%20um%2010.01.07.p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52C4" w14:textId="4E27620F" w:rsidR="00C269E7" w:rsidRDefault="00C269E7" w:rsidP="00C269E7">
      <w:pPr>
        <w:pStyle w:val="berschrift3"/>
        <w:rPr>
          <w:lang w:val="de-CH"/>
        </w:rPr>
      </w:pPr>
      <w:bookmarkStart w:id="20" w:name="_Toc497674005"/>
      <w:r>
        <w:rPr>
          <w:lang w:val="de-CH"/>
        </w:rPr>
        <w:t>Retrospective</w:t>
      </w:r>
      <w:bookmarkEnd w:id="20"/>
    </w:p>
    <w:p w14:paraId="175A5DE7" w14:textId="00D137C5" w:rsidR="008C7D48" w:rsidRPr="008C7D48" w:rsidRDefault="008C7D48" w:rsidP="008C7D48">
      <w:pPr>
        <w:rPr>
          <w:lang w:val="de-CH"/>
        </w:rPr>
      </w:pPr>
      <w:r>
        <w:rPr>
          <w:lang w:val="de-CH"/>
        </w:rPr>
        <w:t>..</w:t>
      </w:r>
    </w:p>
    <w:p w14:paraId="01AA1687" w14:textId="77777777" w:rsidR="00C269E7" w:rsidRDefault="00C269E7" w:rsidP="00C269E7">
      <w:pPr>
        <w:pStyle w:val="berschrift3"/>
        <w:rPr>
          <w:lang w:val="de-CH"/>
        </w:rPr>
      </w:pPr>
      <w:bookmarkStart w:id="21" w:name="_Toc497674006"/>
      <w:r>
        <w:rPr>
          <w:lang w:val="de-CH"/>
        </w:rPr>
        <w:lastRenderedPageBreak/>
        <w:t>Release</w:t>
      </w:r>
      <w:bookmarkEnd w:id="21"/>
    </w:p>
    <w:p w14:paraId="7A269698" w14:textId="69DEC06B" w:rsidR="0089045C" w:rsidRPr="003A3CE2" w:rsidRDefault="004F5642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1969C6E" wp14:editId="6F74D541">
            <wp:extent cx="5477510" cy="4445000"/>
            <wp:effectExtent l="0" t="0" r="8890" b="0"/>
            <wp:docPr id="32" name="Bild 32" descr="../../../../Desktop/Bildschirmfoto%202017-10-30%20um%2009.45.28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Bildschirmfoto%202017-10-30%20um%2009.45.28.p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045C">
        <w:rPr>
          <w:lang w:val="de-CH"/>
        </w:rPr>
        <w:br w:type="page"/>
      </w:r>
    </w:p>
    <w:p w14:paraId="4CA19514" w14:textId="775E5D1A" w:rsidR="00C269E7" w:rsidRDefault="0066565A" w:rsidP="00C269E7">
      <w:pPr>
        <w:pStyle w:val="berschrift2"/>
        <w:rPr>
          <w:lang w:val="de-CH"/>
        </w:rPr>
      </w:pPr>
      <w:bookmarkStart w:id="22" w:name="_Toc497674007"/>
      <w:r>
        <w:rPr>
          <w:lang w:val="de-CH"/>
        </w:rPr>
        <w:lastRenderedPageBreak/>
        <w:t>Sprint 3</w:t>
      </w:r>
      <w:bookmarkEnd w:id="22"/>
    </w:p>
    <w:p w14:paraId="6DE0FDB3" w14:textId="77777777" w:rsidR="00C269E7" w:rsidRPr="00FA51B5" w:rsidRDefault="00C269E7" w:rsidP="00C269E7">
      <w:pPr>
        <w:rPr>
          <w:lang w:val="de-CH"/>
        </w:rPr>
      </w:pPr>
      <w:r>
        <w:rPr>
          <w:lang w:val="de-CH"/>
        </w:rPr>
        <w:t>Im Sprint 1 setzen wir die Grundfunktionen der App um.</w:t>
      </w:r>
    </w:p>
    <w:p w14:paraId="6B71A945" w14:textId="77777777" w:rsidR="00C269E7" w:rsidRDefault="00C269E7" w:rsidP="00C269E7">
      <w:pPr>
        <w:pStyle w:val="berschrift3"/>
        <w:rPr>
          <w:lang w:val="de-CH"/>
        </w:rPr>
      </w:pPr>
      <w:bookmarkStart w:id="23" w:name="_Toc497674008"/>
      <w:r>
        <w:rPr>
          <w:lang w:val="de-CH"/>
        </w:rPr>
        <w:t>Sprint Backlog</w:t>
      </w:r>
      <w:bookmarkEnd w:id="23"/>
    </w:p>
    <w:p w14:paraId="458CFFAD" w14:textId="79B79AEC" w:rsidR="00C269E7" w:rsidRPr="00FA51B5" w:rsidRDefault="00C269E7" w:rsidP="00C269E7">
      <w:pPr>
        <w:rPr>
          <w:lang w:val="de-CH"/>
        </w:rPr>
      </w:pPr>
      <w:r>
        <w:rPr>
          <w:lang w:val="de-CH"/>
        </w:rPr>
        <w:t xml:space="preserve">Wir haben die </w:t>
      </w:r>
      <w:r w:rsidR="00EA6914">
        <w:rPr>
          <w:lang w:val="de-CH"/>
        </w:rPr>
        <w:t xml:space="preserve">verbleibenden </w:t>
      </w:r>
      <w:r>
        <w:rPr>
          <w:lang w:val="de-CH"/>
        </w:rPr>
        <w:t>Issues aus dem Product Backlog herausgepickt</w:t>
      </w:r>
      <w:r w:rsidR="00EA6914">
        <w:rPr>
          <w:lang w:val="de-CH"/>
        </w:rPr>
        <w:t>.</w:t>
      </w:r>
      <w:bookmarkStart w:id="24" w:name="_GoBack"/>
      <w:bookmarkEnd w:id="24"/>
    </w:p>
    <w:p w14:paraId="4D39711B" w14:textId="77777777" w:rsidR="00C269E7" w:rsidRDefault="00C269E7" w:rsidP="00C269E7">
      <w:pPr>
        <w:pStyle w:val="berschrift3"/>
        <w:rPr>
          <w:lang w:val="de-CH"/>
        </w:rPr>
      </w:pPr>
      <w:bookmarkStart w:id="25" w:name="_Toc497674009"/>
      <w:r>
        <w:rPr>
          <w:lang w:val="de-CH"/>
        </w:rPr>
        <w:t>Daily Scrum</w:t>
      </w:r>
      <w:bookmarkEnd w:id="25"/>
    </w:p>
    <w:p w14:paraId="1F3B1F74" w14:textId="3A325EE9" w:rsidR="0068767E" w:rsidRPr="0068767E" w:rsidRDefault="0068767E" w:rsidP="0068767E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96FEC35" wp14:editId="15C585BF">
            <wp:extent cx="5477510" cy="4508500"/>
            <wp:effectExtent l="0" t="0" r="8890" b="12700"/>
            <wp:docPr id="20" name="Bild 20" descr="../../../../Desktop/Bildschirmfoto%202017-11-05%20um%2019.30.2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Bildschirmfoto%202017-11-05%20um%2019.30.24.p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00CF" w14:textId="5C242422" w:rsidR="00C269E7" w:rsidRDefault="00C269E7" w:rsidP="00C269E7">
      <w:pPr>
        <w:rPr>
          <w:lang w:val="de-CH"/>
        </w:rPr>
      </w:pPr>
    </w:p>
    <w:p w14:paraId="67336431" w14:textId="07ADB133" w:rsidR="00F23D24" w:rsidRPr="00960681" w:rsidRDefault="0068767E" w:rsidP="00C269E7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2D73A036" wp14:editId="47D5F150">
            <wp:extent cx="5477510" cy="4988560"/>
            <wp:effectExtent l="0" t="0" r="8890" b="0"/>
            <wp:docPr id="21" name="Bild 21" descr="../../../../Desktop/Bildschirmfoto%202017-11-05%20um%2019.31.5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Bildschirmfoto%202017-11-05%20um%2019.31.56.p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CE389" w14:textId="52F6D49C" w:rsidR="00C269E7" w:rsidRDefault="00C269E7" w:rsidP="00C269E7">
      <w:pPr>
        <w:pStyle w:val="berschrift3"/>
        <w:rPr>
          <w:lang w:val="de-CH"/>
        </w:rPr>
      </w:pPr>
      <w:bookmarkStart w:id="26" w:name="_Toc497674010"/>
      <w:r>
        <w:rPr>
          <w:lang w:val="de-CH"/>
        </w:rPr>
        <w:t>Review</w:t>
      </w:r>
      <w:bookmarkEnd w:id="26"/>
    </w:p>
    <w:p w14:paraId="767A3A55" w14:textId="79BF457C" w:rsidR="000C3B7C" w:rsidRDefault="000C3B7C" w:rsidP="00747B4F">
      <w:pPr>
        <w:rPr>
          <w:b/>
          <w:lang w:val="de-CH"/>
        </w:rPr>
      </w:pPr>
      <w:r>
        <w:rPr>
          <w:b/>
          <w:lang w:val="de-CH"/>
        </w:rPr>
        <w:t>Burndown</w:t>
      </w:r>
    </w:p>
    <w:p w14:paraId="484D8E7A" w14:textId="4A1CB502" w:rsidR="000C3B7C" w:rsidRDefault="000C3B7C" w:rsidP="00747B4F">
      <w:pPr>
        <w:rPr>
          <w:b/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1F261EA3" wp14:editId="14720D70">
            <wp:extent cx="5477510" cy="3956050"/>
            <wp:effectExtent l="0" t="0" r="8890" b="6350"/>
            <wp:docPr id="12" name="Bild 12" descr="../../../../Desktop/Bildschirmfoto%202017-11-05%20um%2019.24.08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Bildschirmfoto%202017-11-05%20um%2019.24.08.p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F1FC" w14:textId="393C9339" w:rsidR="00747B4F" w:rsidRPr="00747B4F" w:rsidRDefault="00747B4F" w:rsidP="00747B4F">
      <w:pPr>
        <w:rPr>
          <w:b/>
          <w:lang w:val="de-CH"/>
        </w:rPr>
      </w:pPr>
      <w:r>
        <w:rPr>
          <w:b/>
          <w:lang w:val="de-CH"/>
        </w:rPr>
        <w:t xml:space="preserve">Aufgetretene </w:t>
      </w:r>
      <w:r w:rsidRPr="00747B4F">
        <w:rPr>
          <w:b/>
          <w:lang w:val="de-CH"/>
        </w:rPr>
        <w:t>Probleme</w:t>
      </w:r>
    </w:p>
    <w:p w14:paraId="4E87174C" w14:textId="656ED739" w:rsidR="00453F52" w:rsidRDefault="008020FD" w:rsidP="008020FD">
      <w:pPr>
        <w:rPr>
          <w:lang w:val="de-CH"/>
        </w:rPr>
      </w:pPr>
      <w:r>
        <w:rPr>
          <w:lang w:val="de-CH"/>
        </w:rPr>
        <w:t>Bei der Umsetzung der Continous Integration sind Probleme aufgetreten.</w:t>
      </w:r>
      <w:r w:rsidR="0055721C">
        <w:rPr>
          <w:lang w:val="de-CH"/>
        </w:rPr>
        <w:t xml:space="preserve"> Wir haben </w:t>
      </w:r>
      <w:r w:rsidR="00453F52">
        <w:rPr>
          <w:lang w:val="de-CH"/>
        </w:rPr>
        <w:t>Probleme</w:t>
      </w:r>
      <w:r w:rsidR="0055721C">
        <w:rPr>
          <w:lang w:val="de-CH"/>
        </w:rPr>
        <w:t xml:space="preserve"> die Travis Lizenzen einzubinden, nicht </w:t>
      </w:r>
      <w:r w:rsidR="00C611E7">
        <w:rPr>
          <w:lang w:val="de-CH"/>
        </w:rPr>
        <w:t>zuletzt,</w:t>
      </w:r>
      <w:r w:rsidR="0055721C">
        <w:rPr>
          <w:lang w:val="de-CH"/>
        </w:rPr>
        <w:t xml:space="preserve"> weil es für Android Studio fast kein</w:t>
      </w:r>
      <w:r w:rsidR="00C611E7">
        <w:rPr>
          <w:lang w:val="de-CH"/>
        </w:rPr>
        <w:t>e brauchbaren Anleitungen gibt.</w:t>
      </w:r>
    </w:p>
    <w:p w14:paraId="32A10EC5" w14:textId="22B24C50" w:rsidR="008020FD" w:rsidRDefault="00453F52" w:rsidP="008020FD">
      <w:pPr>
        <w:rPr>
          <w:lang w:val="de-CH"/>
        </w:rPr>
      </w:pPr>
      <w:r>
        <w:rPr>
          <w:lang w:val="de-CH"/>
        </w:rPr>
        <w:t xml:space="preserve">Serge hat ein Problem mit Android Studio, welches nach einem Update nicht mehr richtig </w:t>
      </w:r>
      <w:r w:rsidR="00A72971">
        <w:rPr>
          <w:lang w:val="de-CH"/>
        </w:rPr>
        <w:t>funktioniert</w:t>
      </w:r>
      <w:r>
        <w:rPr>
          <w:lang w:val="de-CH"/>
        </w:rPr>
        <w:t>.</w:t>
      </w:r>
    </w:p>
    <w:p w14:paraId="74310C66" w14:textId="1EE5F754" w:rsidR="00FD421C" w:rsidRDefault="00FD421C" w:rsidP="008020FD">
      <w:pPr>
        <w:rPr>
          <w:lang w:val="de-CH"/>
        </w:rPr>
      </w:pPr>
      <w:r>
        <w:rPr>
          <w:lang w:val="de-CH"/>
        </w:rPr>
        <w:t>Die Issues „Keywords für Match“ sowi</w:t>
      </w:r>
      <w:r w:rsidR="00324DDF">
        <w:rPr>
          <w:lang w:val="de-CH"/>
        </w:rPr>
        <w:t>e „Bilder schicken“ können wir z</w:t>
      </w:r>
      <w:r>
        <w:rPr>
          <w:lang w:val="de-CH"/>
        </w:rPr>
        <w:t>eitlich nicht mehr Umsetzen, da dazu viele Änderungen sowie Ergänzungen an der Applikation und dem Chat-Layout nötig wären.</w:t>
      </w:r>
    </w:p>
    <w:p w14:paraId="5BE8E50F" w14:textId="10A85887" w:rsidR="00747B4F" w:rsidRPr="00747B4F" w:rsidRDefault="00747B4F" w:rsidP="008020FD">
      <w:pPr>
        <w:rPr>
          <w:b/>
          <w:lang w:val="de-CH"/>
        </w:rPr>
      </w:pPr>
      <w:r w:rsidRPr="00747B4F">
        <w:rPr>
          <w:b/>
          <w:lang w:val="de-CH"/>
        </w:rPr>
        <w:t>Fortschritt</w:t>
      </w:r>
    </w:p>
    <w:p w14:paraId="13E1CC8C" w14:textId="3345C0F2" w:rsidR="00C269E7" w:rsidRPr="00626730" w:rsidRDefault="00750590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555F16F6" wp14:editId="631EE50B">
            <wp:extent cx="5477510" cy="1258570"/>
            <wp:effectExtent l="0" t="0" r="8890" b="11430"/>
            <wp:docPr id="36" name="Bild 36" descr="../../../../Desktop/Bildschirmfoto%202017-10-30%20um%2009.26.0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Bildschirmfoto%202017-10-30%20um%2009.26.05.pn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DF2A" w14:textId="091CCEC4" w:rsidR="00C269E7" w:rsidRDefault="006C32E2" w:rsidP="00C269E7">
      <w:pPr>
        <w:pStyle w:val="berschrift3"/>
        <w:rPr>
          <w:lang w:val="de-CH"/>
        </w:rPr>
      </w:pPr>
      <w:bookmarkStart w:id="27" w:name="_Toc497674011"/>
      <w:r>
        <w:rPr>
          <w:lang w:val="de-CH"/>
        </w:rPr>
        <w:lastRenderedPageBreak/>
        <w:t>Retrospektive</w:t>
      </w:r>
      <w:bookmarkEnd w:id="27"/>
    </w:p>
    <w:p w14:paraId="7D2E32F5" w14:textId="7ACF14E0" w:rsidR="00C269E7" w:rsidRPr="00AB6B91" w:rsidRDefault="00E75295" w:rsidP="00AB6B91">
      <w:pPr>
        <w:rPr>
          <w:lang w:val="de-CH"/>
        </w:rPr>
      </w:pPr>
      <w:r w:rsidRPr="00AB6B91">
        <w:rPr>
          <w:lang w:val="de-CH"/>
        </w:rPr>
        <w:t xml:space="preserve">Mehr </w:t>
      </w:r>
      <w:r w:rsidR="00545235" w:rsidRPr="00AB6B91">
        <w:rPr>
          <w:lang w:val="de-CH"/>
        </w:rPr>
        <w:t>Kommunikation</w:t>
      </w:r>
      <w:r w:rsidRPr="00AB6B91">
        <w:rPr>
          <w:lang w:val="de-CH"/>
        </w:rPr>
        <w:t xml:space="preserve"> im Entwick</w:t>
      </w:r>
      <w:r w:rsidR="00545235" w:rsidRPr="00AB6B91">
        <w:rPr>
          <w:lang w:val="de-CH"/>
        </w:rPr>
        <w:t>lungsteam würde die Realisierung</w:t>
      </w:r>
      <w:r w:rsidR="00EF24F2" w:rsidRPr="00AB6B91">
        <w:rPr>
          <w:lang w:val="de-CH"/>
        </w:rPr>
        <w:t xml:space="preserve"> erleichtern.</w:t>
      </w:r>
      <w:r w:rsidR="007628E3">
        <w:rPr>
          <w:lang w:val="de-CH"/>
        </w:rPr>
        <w:t xml:space="preserve"> Dies könnte durch einen Gruppenchat</w:t>
      </w:r>
      <w:r w:rsidR="00800005">
        <w:rPr>
          <w:lang w:val="de-CH"/>
        </w:rPr>
        <w:t xml:space="preserve"> auf WhatsApp</w:t>
      </w:r>
      <w:r w:rsidR="007628E3">
        <w:rPr>
          <w:lang w:val="de-CH"/>
        </w:rPr>
        <w:t xml:space="preserve"> erreicht werden.</w:t>
      </w:r>
    </w:p>
    <w:p w14:paraId="7065E600" w14:textId="77777777" w:rsidR="00C269E7" w:rsidRDefault="00C269E7" w:rsidP="00C269E7">
      <w:pPr>
        <w:pStyle w:val="berschrift3"/>
        <w:rPr>
          <w:lang w:val="de-CH"/>
        </w:rPr>
      </w:pPr>
      <w:bookmarkStart w:id="28" w:name="_Toc497674012"/>
      <w:r>
        <w:rPr>
          <w:lang w:val="de-CH"/>
        </w:rPr>
        <w:t>Release</w:t>
      </w:r>
      <w:bookmarkEnd w:id="28"/>
    </w:p>
    <w:p w14:paraId="1C068F45" w14:textId="28C68639" w:rsidR="004843A8" w:rsidRDefault="00F563F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193D306" wp14:editId="4F6675EB">
            <wp:extent cx="5486400" cy="5097145"/>
            <wp:effectExtent l="0" t="0" r="0" b="8255"/>
            <wp:docPr id="3" name="Bild 3" descr="../../../../Desktop/Bildschirmfoto%202017-11-05%20um%2019.09.4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7-11-05%20um%2019.09.43.p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3A8">
        <w:rPr>
          <w:lang w:val="de-CH"/>
        </w:rPr>
        <w:br w:type="page"/>
      </w:r>
    </w:p>
    <w:p w14:paraId="1604AE5B" w14:textId="3CB8026A" w:rsidR="00C269E7" w:rsidRPr="004843A8" w:rsidRDefault="003C3117" w:rsidP="00C269E7">
      <w:pPr>
        <w:pStyle w:val="berschrift1"/>
        <w:rPr>
          <w:lang w:val="de-CH"/>
        </w:rPr>
      </w:pPr>
      <w:bookmarkStart w:id="29" w:name="_Toc497674013"/>
      <w:r>
        <w:rPr>
          <w:lang w:val="de-CH"/>
        </w:rPr>
        <w:lastRenderedPageBreak/>
        <w:t>Produkt</w:t>
      </w:r>
      <w:bookmarkEnd w:id="29"/>
    </w:p>
    <w:p w14:paraId="0F0169A2" w14:textId="6873590C" w:rsidR="00C269E7" w:rsidRDefault="00AA0B33" w:rsidP="00C269E7">
      <w:pPr>
        <w:rPr>
          <w:b/>
          <w:lang w:val="de-CH"/>
        </w:rPr>
      </w:pPr>
      <w:r w:rsidRPr="00AA0B33">
        <w:rPr>
          <w:b/>
          <w:lang w:val="de-CH"/>
        </w:rPr>
        <w:t>Screenshots</w:t>
      </w:r>
    </w:p>
    <w:p w14:paraId="400854EC" w14:textId="4FCEE697" w:rsidR="00AA0B33" w:rsidRPr="007A29F0" w:rsidRDefault="007A29F0" w:rsidP="00C269E7">
      <w:pPr>
        <w:rPr>
          <w:noProof/>
          <w:lang w:val="de-DE" w:eastAsia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6944" behindDoc="0" locked="0" layoutInCell="1" allowOverlap="1" wp14:anchorId="0613B34B" wp14:editId="7A250DD0">
            <wp:simplePos x="0" y="0"/>
            <wp:positionH relativeFrom="column">
              <wp:posOffset>2191806</wp:posOffset>
            </wp:positionH>
            <wp:positionV relativeFrom="paragraph">
              <wp:posOffset>3978275</wp:posOffset>
            </wp:positionV>
            <wp:extent cx="1893570" cy="3369945"/>
            <wp:effectExtent l="0" t="0" r="11430" b="8255"/>
            <wp:wrapSquare wrapText="bothSides"/>
            <wp:docPr id="4" name="Bild 4" descr="../../../../Downloads/f7409826-fe9a-4bd1-a823-81f7e1f52b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f7409826-fe9a-4bd1-a823-81f7e1f52b8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68992" behindDoc="0" locked="0" layoutInCell="1" allowOverlap="1" wp14:anchorId="2187A61D" wp14:editId="23F25F32">
            <wp:simplePos x="0" y="0"/>
            <wp:positionH relativeFrom="column">
              <wp:posOffset>55245</wp:posOffset>
            </wp:positionH>
            <wp:positionV relativeFrom="paragraph">
              <wp:posOffset>3977640</wp:posOffset>
            </wp:positionV>
            <wp:extent cx="1885950" cy="3356610"/>
            <wp:effectExtent l="0" t="0" r="0" b="0"/>
            <wp:wrapSquare wrapText="bothSides"/>
            <wp:docPr id="9" name="Bild 9" descr="../../../../Downloads/326b38a3-ada2-4919-9085-68aea61006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wnloads/326b38a3-ada2-4919-9085-68aea61006b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71040" behindDoc="0" locked="0" layoutInCell="1" allowOverlap="1" wp14:anchorId="2FB00205" wp14:editId="60FEFA8D">
            <wp:simplePos x="0" y="0"/>
            <wp:positionH relativeFrom="column">
              <wp:posOffset>2188210</wp:posOffset>
            </wp:positionH>
            <wp:positionV relativeFrom="paragraph">
              <wp:posOffset>302260</wp:posOffset>
            </wp:positionV>
            <wp:extent cx="1903095" cy="3385820"/>
            <wp:effectExtent l="0" t="0" r="1905" b="0"/>
            <wp:wrapSquare wrapText="bothSides"/>
            <wp:docPr id="11" name="Bild 11" descr="../../../../Downloads/96d1dd7f-d253-4632-b34a-ade1ad731b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ownloads/96d1dd7f-d253-4632-b34a-ade1ad731b0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70016" behindDoc="0" locked="0" layoutInCell="1" allowOverlap="1" wp14:anchorId="1BF24CC8" wp14:editId="19AEA2F8">
            <wp:simplePos x="0" y="0"/>
            <wp:positionH relativeFrom="column">
              <wp:posOffset>4325620</wp:posOffset>
            </wp:positionH>
            <wp:positionV relativeFrom="paragraph">
              <wp:posOffset>301625</wp:posOffset>
            </wp:positionV>
            <wp:extent cx="1871345" cy="3329940"/>
            <wp:effectExtent l="0" t="0" r="8255" b="0"/>
            <wp:wrapSquare wrapText="bothSides"/>
            <wp:docPr id="10" name="Bild 10" descr="../../../../Downloads/1fc4508a-9016-4b60-8d98-2972e667e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ownloads/1fc4508a-9016-4b60-8d98-2972e667e59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67968" behindDoc="0" locked="0" layoutInCell="1" allowOverlap="1" wp14:anchorId="12C61F45" wp14:editId="452FAB30">
            <wp:simplePos x="0" y="0"/>
            <wp:positionH relativeFrom="column">
              <wp:posOffset>54610</wp:posOffset>
            </wp:positionH>
            <wp:positionV relativeFrom="paragraph">
              <wp:posOffset>302895</wp:posOffset>
            </wp:positionV>
            <wp:extent cx="1882775" cy="3350260"/>
            <wp:effectExtent l="0" t="0" r="0" b="2540"/>
            <wp:wrapSquare wrapText="bothSides"/>
            <wp:docPr id="5" name="Bild 5" descr="../../../../Downloads/f116a063-b72e-4203-8d6e-438e61cb6f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f116a063-b72e-4203-8d6e-438e61cb6f29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B33">
        <w:rPr>
          <w:lang w:val="de-CH"/>
        </w:rPr>
        <w:t>Die folgenden Screenshots zeigen unsere App GRÖNDOM in Aktion</w:t>
      </w:r>
      <w:r w:rsidR="00487C69">
        <w:rPr>
          <w:lang w:val="de-CH"/>
        </w:rPr>
        <w:t>.</w:t>
      </w:r>
    </w:p>
    <w:sectPr w:rsidR="00AA0B33" w:rsidRPr="007A29F0" w:rsidSect="00194E91">
      <w:headerReference w:type="even" r:id="rId36"/>
      <w:headerReference w:type="default" r:id="rId37"/>
      <w:footerReference w:type="even" r:id="rId38"/>
      <w:footerReference w:type="default" r:id="rId39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9E753F" w14:textId="77777777" w:rsidR="00E10176" w:rsidRDefault="00E10176">
      <w:r>
        <w:separator/>
      </w:r>
    </w:p>
  </w:endnote>
  <w:endnote w:type="continuationSeparator" w:id="0">
    <w:p w14:paraId="6A815651" w14:textId="77777777" w:rsidR="00E10176" w:rsidRDefault="00E101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211DD1" w14:textId="77777777" w:rsidR="00537272" w:rsidRDefault="00537272">
    <w:pPr>
      <w:pStyle w:val="Fuzeile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Content>
        <w:r>
          <w:rPr>
            <w:rFonts w:asciiTheme="majorHAnsi" w:eastAsiaTheme="majorEastAsia" w:hAnsiTheme="majorHAnsi" w:cstheme="majorBidi"/>
          </w:rPr>
          <w:t>[Type text]</w:t>
        </w:r>
      </w:sdtContent>
    </w:sdt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Pr="005C0F56">
      <w:rPr>
        <w:rFonts w:asciiTheme="majorHAnsi" w:eastAsiaTheme="majorEastAsia" w:hAnsiTheme="majorHAnsi" w:cstheme="majorBidi"/>
        <w:noProof/>
      </w:rPr>
      <w:t>4</w:t>
    </w:r>
    <w:r>
      <w:rPr>
        <w:rFonts w:asciiTheme="majorHAnsi" w:eastAsiaTheme="majorEastAsia" w:hAnsiTheme="majorHAnsi" w:cstheme="majorBidi"/>
        <w:noProof/>
      </w:rPr>
      <w:fldChar w:fldCharType="end"/>
    </w:r>
    <w:r>
      <w:rPr>
        <w:noProof/>
        <w:lang w:val="de-DE" w:eastAsia="de-DE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500E4F34" wp14:editId="50015914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633F9FED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EC33047" wp14:editId="011FEFBC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108B665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3CADE7" wp14:editId="4FE85002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BDE2D7A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ADBB27" w14:textId="77777777" w:rsidR="00537272" w:rsidRDefault="00537272">
    <w:pPr>
      <w:pStyle w:val="Fuzeile"/>
    </w:pP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E5240E8" wp14:editId="5490D880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29D43A" w14:textId="77777777" w:rsidR="00537272" w:rsidRDefault="00537272">
                          <w:pPr>
                            <w:jc w:val="right"/>
                          </w:pPr>
                          <w:r>
                            <w:fldChar w:fldCharType="begin"/>
                          </w:r>
                          <w:r>
                            <w:rPr>
                              <w:lang w:val="de-CH"/>
                            </w:rPr>
                            <w:instrText xml:space="preserve"> TIME \@ "dd.MM.yyyy"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lang w:val="de-CH"/>
                            </w:rPr>
                            <w:t>05.11.2017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1E5240E8"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" filled="f" stroked="f">
              <v:textbox inset=",0">
                <w:txbxContent>
                  <w:p w14:paraId="6F29D43A" w14:textId="77777777" w:rsidR="00537272" w:rsidRDefault="00537272">
                    <w:pPr>
                      <w:jc w:val="right"/>
                    </w:pPr>
                    <w:r>
                      <w:fldChar w:fldCharType="begin"/>
                    </w:r>
                    <w:r>
                      <w:rPr>
                        <w:lang w:val="de-CH"/>
                      </w:rPr>
                      <w:instrText xml:space="preserve"> TIME \@ "dd.MM.yyyy" </w:instrText>
                    </w:r>
                    <w:r>
                      <w:fldChar w:fldCharType="separate"/>
                    </w:r>
                    <w:r>
                      <w:rPr>
                        <w:noProof/>
                        <w:lang w:val="de-CH"/>
                      </w:rPr>
                      <w:t>05.11.2017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de-DE" w:eastAsia="de-DE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3CE86A2" wp14:editId="350FD06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6BCA2B3B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VJssUAAADcAAAADwAAAGRycy9kb3ducmV2LnhtbESP3WrCQBSE74W+w3IK3hTdKDbV6Coi&#10;iKUtFH8e4LB7TILZsyG70fj2bqHg5TAz3zCLVWcrcaXGl44VjIYJCGLtTMm5gtNxO5iC8AHZYOWY&#10;FNzJw2r50ltgZtyN93Q9hFxECPsMFRQh1JmUXhdk0Q9dTRy9s2sshiibXJoGbxFuKzlOklRaLDku&#10;FFjTpiB9ObRWwXv31up7utcf5eXbtubn/LWb/SrVf+3WcxCBuvAM/7c/jYJJOoK/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VJssUAAADcAAAADwAAAAAAAAAA&#10;AAAAAAChAgAAZHJzL2Rvd25yZXYueG1sUEsFBgAAAAAEAAQA+QAAAJMDAAAAAA==&#10;" strokecolor="#4f81bd"/>
              <v:shape id="AutoShape 3" o:spid="_x0000_s1028" type="#_x0000_t32" style="position:absolute;left:288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fXxcUAAADcAAAADwAAAGRycy9kb3ducmV2LnhtbESP0WrCQBRE34X+w3ILvkjdKDat0VVE&#10;EKUtFG0/4LJ7TYLZuyG70fj3riD4OMzMGWa+7GwlztT40rGC0TABQaydKTlX8P+3efsE4QOywcox&#10;KbiSh+XipTfHzLgL7+l8CLmIEPYZKihCqDMpvS7Ioh+6mjh6R9dYDFE2uTQNXiLcVnKcJKm0WHJc&#10;KLCmdUH6dGitgvdu0Oprutcf5enbtubn+LWd/irVf+1WMxCBuvAMP9o7o2CSjuF+Jh4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2fXxcUAAADcAAAADwAAAAAAAAAA&#10;AAAAAAChAgAAZHJzL2Rvd25yZXYueG1sUEsFBgAAAAAEAAQA+QAAAJMDAAAAAA==&#10;" strokecolor="#4f81bd"/>
              <v:shape id="AutoShape 4" o:spid="_x0000_s1029" type="#_x0000_t32" style="position:absolute;left:294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tyXsYAAADcAAAADwAAAGRycy9kb3ducmV2LnhtbESP0WrCQBRE34X+w3ILvohutDa2qauI&#10;IC1tQdR+wGX3mgSzd0N2o/Hvu4Lg4zAzZ5j5srOVOFPjS8cKxqMEBLF2puRcwd9hM3wD4QOywcox&#10;KbiSh+XiqTfHzLgL7+i8D7mIEPYZKihCqDMpvS7Ioh+5mjh6R9dYDFE2uTQNXiLcVnKSJKm0WHJc&#10;KLCmdUH6tG+tgtdu0OprutOz8vRjW/N7/P583yrVf+5WHyACdeERvre/jIJp+gK3M/EIy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rcl7GAAAA3AAAAA8AAAAAAAAA&#10;AAAAAAAAoQIAAGRycy9kb3ducmV2LnhtbFBLBQYAAAAABAAEAPkAAACUAwAAAAA=&#10;" strokecolor="#4f81bd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982CBE" w14:textId="77777777" w:rsidR="00E10176" w:rsidRDefault="00E10176">
      <w:r>
        <w:separator/>
      </w:r>
    </w:p>
  </w:footnote>
  <w:footnote w:type="continuationSeparator" w:id="0">
    <w:p w14:paraId="374D91AE" w14:textId="77777777" w:rsidR="00E10176" w:rsidRDefault="00E10176">
      <w:r>
        <w:separator/>
      </w:r>
    </w:p>
  </w:footnote>
  <w:footnote w:type="continuationNotice" w:id="1">
    <w:p w14:paraId="1E4C16C9" w14:textId="77777777" w:rsidR="00E10176" w:rsidRDefault="00E10176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9CE083" w14:textId="77777777" w:rsidR="00537272" w:rsidRDefault="00537272">
    <w:pPr>
      <w:pStyle w:val="Kopfzeile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14:paraId="075DEAA5" w14:textId="77777777" w:rsidR="00537272" w:rsidRDefault="00537272">
    <w:pPr>
      <w:pStyle w:val="Kopfzeile"/>
    </w:pPr>
    <w:r>
      <w:rPr>
        <w:rFonts w:asciiTheme="majorHAnsi" w:eastAsiaTheme="majorEastAsia" w:hAnsiTheme="majorHAnsi" w:cstheme="majorBidi"/>
        <w:noProof/>
        <w:lang w:val="de-DE" w:eastAsia="de-DE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F7D995D" wp14:editId="30714C0B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31CBBABF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57F11E0" wp14:editId="76DD639D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78D47878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6436271" wp14:editId="02244BD1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552C52C8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73C3CA" w14:textId="77777777" w:rsidR="00537272" w:rsidRDefault="00537272">
    <w:pPr>
      <w:pStyle w:val="Kopfzeile"/>
    </w:pPr>
    <w:r w:rsidRPr="0037530E">
      <w:rPr>
        <w:rFonts w:asciiTheme="majorHAnsi" w:eastAsiaTheme="majorEastAsia" w:hAnsiTheme="majorHAnsi" w:cstheme="majorBidi"/>
        <w:noProof/>
        <w:sz w:val="36"/>
        <w:szCs w:val="36"/>
        <w:lang w:val="de-DE" w:eastAsia="de-DE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457D3E55" wp14:editId="70CD1F9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4864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ED4A29" w14:textId="0F0C6AC1" w:rsidR="00537272" w:rsidRPr="00E24B90" w:rsidRDefault="00537272">
                          <w:pPr>
                            <w:spacing w:after="0" w:line="240" w:lineRule="auto"/>
                            <w:jc w:val="right"/>
                            <w:rPr>
                              <w:lang w:val="de-DE"/>
                            </w:rPr>
                          </w:pPr>
                          <w:r>
                            <w:rPr>
                              <w:lang w:val="de-DE"/>
                            </w:rPr>
                            <w:t>GRNDM Dokumentation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7D3E55" id="_x0000_t202" coordsize="21600,21600" o:spt="202" path="m0,0l0,21600,21600,21600,21600,0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6in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" o:allowincell="f" filled="f" stroked="f">
              <v:textbox style="mso-fit-shape-to-text:t" inset=",0,,0">
                <w:txbxContent>
                  <w:p w14:paraId="04ED4A29" w14:textId="0F0C6AC1" w:rsidR="00537272" w:rsidRPr="00E24B90" w:rsidRDefault="00537272">
                    <w:pPr>
                      <w:spacing w:after="0" w:line="240" w:lineRule="auto"/>
                      <w:jc w:val="right"/>
                      <w:rPr>
                        <w:lang w:val="de-DE"/>
                      </w:rPr>
                    </w:pPr>
                    <w:r>
                      <w:rPr>
                        <w:lang w:val="de-DE"/>
                      </w:rPr>
                      <w:t>GRNDM Dokumentation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  <w:lang w:val="de-DE" w:eastAsia="de-DE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0840E29C" wp14:editId="507D88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1143000" cy="170815"/>
              <wp:effectExtent l="0" t="0" r="0" b="6985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708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extLst/>
                    </wps:spPr>
                    <wps:txbx>
                      <w:txbxContent>
                        <w:p w14:paraId="01A9B80A" w14:textId="77777777" w:rsidR="00537272" w:rsidRDefault="00537272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EA6914" w:rsidRPr="00EA6914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14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40E29C" id="Text Box 476" o:spid="_x0000_s1029" type="#_x0000_t202" style="position:absolute;margin-left:38.8pt;margin-top:0;width:90pt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" o:allowincell="f" fillcolor="#92d050" stroked="f">
              <v:textbox style="mso-fit-shape-to-text:t" inset=",0,,0">
                <w:txbxContent>
                  <w:p w14:paraId="01A9B80A" w14:textId="77777777" w:rsidR="00537272" w:rsidRDefault="00537272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EA6914" w:rsidRPr="00EA6914">
                      <w:rPr>
                        <w:noProof/>
                        <w:color w:val="FFFFFF" w:themeColor="background1"/>
                        <w14:numForm w14:val="lining"/>
                      </w:rPr>
                      <w:t>14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FFFFFFFF"/>
    <w:lvl w:ilvl="0">
      <w:numFmt w:val="decimal"/>
      <w:pStyle w:val="Aufzhlungszeichen"/>
      <w:lvlText w:val="*"/>
      <w:lvlJc w:val="left"/>
    </w:lvl>
  </w:abstractNum>
  <w:abstractNum w:abstractNumId="1">
    <w:nsid w:val="0E3415B0"/>
    <w:multiLevelType w:val="hybridMultilevel"/>
    <w:tmpl w:val="8C284EB2"/>
    <w:lvl w:ilvl="0" w:tplc="5A888B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3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44D5C20"/>
    <w:multiLevelType w:val="hybridMultilevel"/>
    <w:tmpl w:val="F510FEC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292F1E79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8">
    <w:nsid w:val="2AA95C2F"/>
    <w:multiLevelType w:val="hybridMultilevel"/>
    <w:tmpl w:val="9A66D98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4C486A"/>
    <w:multiLevelType w:val="hybridMultilevel"/>
    <w:tmpl w:val="BFC214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CE592F"/>
    <w:multiLevelType w:val="hybridMultilevel"/>
    <w:tmpl w:val="9746C728"/>
    <w:lvl w:ilvl="0" w:tplc="50DA1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B25971"/>
    <w:multiLevelType w:val="hybridMultilevel"/>
    <w:tmpl w:val="2A3208E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A861E2"/>
    <w:multiLevelType w:val="hybridMultilevel"/>
    <w:tmpl w:val="EE28F9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15">
    <w:nsid w:val="5EF10B4E"/>
    <w:multiLevelType w:val="hybridMultilevel"/>
    <w:tmpl w:val="ABFEB5EE"/>
    <w:lvl w:ilvl="0" w:tplc="AB3E031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F0224FA"/>
    <w:multiLevelType w:val="hybridMultilevel"/>
    <w:tmpl w:val="90DCC73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8107D6D"/>
    <w:multiLevelType w:val="hybridMultilevel"/>
    <w:tmpl w:val="26586A40"/>
    <w:lvl w:ilvl="0" w:tplc="50DA1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lvl w:ilvl="0">
        <w:start w:val="1"/>
        <w:numFmt w:val="bullet"/>
        <w:pStyle w:val="Aufzhlungszeichen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14"/>
  </w:num>
  <w:num w:numId="4">
    <w:abstractNumId w:val="18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9"/>
  </w:num>
  <w:num w:numId="8">
    <w:abstractNumId w:val="20"/>
  </w:num>
  <w:num w:numId="9">
    <w:abstractNumId w:val="19"/>
  </w:num>
  <w:num w:numId="10">
    <w:abstractNumId w:val="6"/>
  </w:num>
  <w:num w:numId="11">
    <w:abstractNumId w:val="5"/>
  </w:num>
  <w:num w:numId="12">
    <w:abstractNumId w:val="17"/>
  </w:num>
  <w:num w:numId="13">
    <w:abstractNumId w:val="11"/>
  </w:num>
  <w:num w:numId="14">
    <w:abstractNumId w:val="10"/>
  </w:num>
  <w:num w:numId="15">
    <w:abstractNumId w:val="1"/>
  </w:num>
  <w:num w:numId="16">
    <w:abstractNumId w:val="4"/>
  </w:num>
  <w:num w:numId="17">
    <w:abstractNumId w:val="13"/>
  </w:num>
  <w:num w:numId="18">
    <w:abstractNumId w:val="16"/>
  </w:num>
  <w:num w:numId="19">
    <w:abstractNumId w:val="7"/>
  </w:num>
  <w:num w:numId="20">
    <w:abstractNumId w:val="8"/>
  </w:num>
  <w:num w:numId="21">
    <w:abstractNumId w:val="12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hyphenationZone w:val="425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6EA"/>
    <w:rsid w:val="000001F4"/>
    <w:rsid w:val="00010E4E"/>
    <w:rsid w:val="00030266"/>
    <w:rsid w:val="000310C5"/>
    <w:rsid w:val="00033F9B"/>
    <w:rsid w:val="000376CF"/>
    <w:rsid w:val="00046F5B"/>
    <w:rsid w:val="00057943"/>
    <w:rsid w:val="00066C68"/>
    <w:rsid w:val="000725FB"/>
    <w:rsid w:val="00082F08"/>
    <w:rsid w:val="00086C3A"/>
    <w:rsid w:val="0008767E"/>
    <w:rsid w:val="00092630"/>
    <w:rsid w:val="000A0AAD"/>
    <w:rsid w:val="000B0034"/>
    <w:rsid w:val="000B155B"/>
    <w:rsid w:val="000B1697"/>
    <w:rsid w:val="000B3871"/>
    <w:rsid w:val="000B4DA0"/>
    <w:rsid w:val="000B5830"/>
    <w:rsid w:val="000C3B7C"/>
    <w:rsid w:val="000D1781"/>
    <w:rsid w:val="000D2EE3"/>
    <w:rsid w:val="000D30A9"/>
    <w:rsid w:val="000D3BF5"/>
    <w:rsid w:val="000D53BF"/>
    <w:rsid w:val="000D54E4"/>
    <w:rsid w:val="000E0E31"/>
    <w:rsid w:val="000E1F82"/>
    <w:rsid w:val="000F34D4"/>
    <w:rsid w:val="000F396B"/>
    <w:rsid w:val="000F3FDC"/>
    <w:rsid w:val="0010043F"/>
    <w:rsid w:val="00106626"/>
    <w:rsid w:val="00116CF3"/>
    <w:rsid w:val="00125087"/>
    <w:rsid w:val="001312EA"/>
    <w:rsid w:val="00132D47"/>
    <w:rsid w:val="00144968"/>
    <w:rsid w:val="00146DFC"/>
    <w:rsid w:val="00150680"/>
    <w:rsid w:val="0016222B"/>
    <w:rsid w:val="0017488E"/>
    <w:rsid w:val="0017501D"/>
    <w:rsid w:val="001775B6"/>
    <w:rsid w:val="00184CCB"/>
    <w:rsid w:val="0018555D"/>
    <w:rsid w:val="001914D2"/>
    <w:rsid w:val="00191F9F"/>
    <w:rsid w:val="00194E91"/>
    <w:rsid w:val="001B05C2"/>
    <w:rsid w:val="001B1921"/>
    <w:rsid w:val="001B540A"/>
    <w:rsid w:val="001C61BE"/>
    <w:rsid w:val="001C66BB"/>
    <w:rsid w:val="001C6E7C"/>
    <w:rsid w:val="001D5D3C"/>
    <w:rsid w:val="001D78F1"/>
    <w:rsid w:val="001E0899"/>
    <w:rsid w:val="001F1F32"/>
    <w:rsid w:val="001F66EA"/>
    <w:rsid w:val="00200563"/>
    <w:rsid w:val="002074D5"/>
    <w:rsid w:val="002173BE"/>
    <w:rsid w:val="002208DD"/>
    <w:rsid w:val="00227A84"/>
    <w:rsid w:val="002315F3"/>
    <w:rsid w:val="00235EAD"/>
    <w:rsid w:val="0024745E"/>
    <w:rsid w:val="0026103C"/>
    <w:rsid w:val="00267F18"/>
    <w:rsid w:val="00272761"/>
    <w:rsid w:val="00292CE8"/>
    <w:rsid w:val="00294292"/>
    <w:rsid w:val="002A07CB"/>
    <w:rsid w:val="002A0CFB"/>
    <w:rsid w:val="002A4E5D"/>
    <w:rsid w:val="002A7AB5"/>
    <w:rsid w:val="002A7B01"/>
    <w:rsid w:val="002B345E"/>
    <w:rsid w:val="002C5511"/>
    <w:rsid w:val="002E1DA3"/>
    <w:rsid w:val="002E2325"/>
    <w:rsid w:val="002F0366"/>
    <w:rsid w:val="002F116B"/>
    <w:rsid w:val="00300D86"/>
    <w:rsid w:val="003030C7"/>
    <w:rsid w:val="003079B0"/>
    <w:rsid w:val="0031054B"/>
    <w:rsid w:val="0031360E"/>
    <w:rsid w:val="00324DDF"/>
    <w:rsid w:val="0032668C"/>
    <w:rsid w:val="0033174E"/>
    <w:rsid w:val="00335079"/>
    <w:rsid w:val="00335DC2"/>
    <w:rsid w:val="00352FF7"/>
    <w:rsid w:val="00353958"/>
    <w:rsid w:val="003571BA"/>
    <w:rsid w:val="00357489"/>
    <w:rsid w:val="0036070A"/>
    <w:rsid w:val="00365B87"/>
    <w:rsid w:val="00373F53"/>
    <w:rsid w:val="0037530E"/>
    <w:rsid w:val="003771FF"/>
    <w:rsid w:val="00381B5A"/>
    <w:rsid w:val="00383A3E"/>
    <w:rsid w:val="00383E60"/>
    <w:rsid w:val="003A2CAB"/>
    <w:rsid w:val="003A3CE2"/>
    <w:rsid w:val="003A746B"/>
    <w:rsid w:val="003B620C"/>
    <w:rsid w:val="003B6F3A"/>
    <w:rsid w:val="003C0A2C"/>
    <w:rsid w:val="003C158A"/>
    <w:rsid w:val="003C3117"/>
    <w:rsid w:val="003C6F82"/>
    <w:rsid w:val="003C6FCF"/>
    <w:rsid w:val="003D1D66"/>
    <w:rsid w:val="003E2801"/>
    <w:rsid w:val="003E669A"/>
    <w:rsid w:val="003F54D1"/>
    <w:rsid w:val="003F5F54"/>
    <w:rsid w:val="00406E1C"/>
    <w:rsid w:val="00413E8B"/>
    <w:rsid w:val="00417E84"/>
    <w:rsid w:val="004216CC"/>
    <w:rsid w:val="00422AC5"/>
    <w:rsid w:val="00426CE2"/>
    <w:rsid w:val="00427E77"/>
    <w:rsid w:val="00431F9C"/>
    <w:rsid w:val="00434D64"/>
    <w:rsid w:val="0044156B"/>
    <w:rsid w:val="00443839"/>
    <w:rsid w:val="00445A74"/>
    <w:rsid w:val="00453F52"/>
    <w:rsid w:val="0046380D"/>
    <w:rsid w:val="00463A2E"/>
    <w:rsid w:val="0046436C"/>
    <w:rsid w:val="00466228"/>
    <w:rsid w:val="00470A61"/>
    <w:rsid w:val="00471403"/>
    <w:rsid w:val="004843A8"/>
    <w:rsid w:val="004864FA"/>
    <w:rsid w:val="00487C69"/>
    <w:rsid w:val="0049523D"/>
    <w:rsid w:val="004A0420"/>
    <w:rsid w:val="004A51BD"/>
    <w:rsid w:val="004A6A82"/>
    <w:rsid w:val="004B6A73"/>
    <w:rsid w:val="004C6F35"/>
    <w:rsid w:val="004D6BEC"/>
    <w:rsid w:val="004E1A55"/>
    <w:rsid w:val="004E798E"/>
    <w:rsid w:val="004F45A3"/>
    <w:rsid w:val="004F5642"/>
    <w:rsid w:val="004F6D28"/>
    <w:rsid w:val="00501D1C"/>
    <w:rsid w:val="00504652"/>
    <w:rsid w:val="0050654A"/>
    <w:rsid w:val="005102EA"/>
    <w:rsid w:val="0051381E"/>
    <w:rsid w:val="005140FB"/>
    <w:rsid w:val="00515EC0"/>
    <w:rsid w:val="00521FF5"/>
    <w:rsid w:val="00522257"/>
    <w:rsid w:val="0052364A"/>
    <w:rsid w:val="005264F8"/>
    <w:rsid w:val="005346C4"/>
    <w:rsid w:val="00537272"/>
    <w:rsid w:val="00545235"/>
    <w:rsid w:val="0054794E"/>
    <w:rsid w:val="00554DA8"/>
    <w:rsid w:val="0055700D"/>
    <w:rsid w:val="0055721C"/>
    <w:rsid w:val="005579C0"/>
    <w:rsid w:val="00566AB0"/>
    <w:rsid w:val="00570E86"/>
    <w:rsid w:val="005710F3"/>
    <w:rsid w:val="00573A7C"/>
    <w:rsid w:val="0057640F"/>
    <w:rsid w:val="00576707"/>
    <w:rsid w:val="00591BD4"/>
    <w:rsid w:val="00594C51"/>
    <w:rsid w:val="005A0949"/>
    <w:rsid w:val="005A0F1B"/>
    <w:rsid w:val="005A3439"/>
    <w:rsid w:val="005A57F3"/>
    <w:rsid w:val="005A6BB2"/>
    <w:rsid w:val="005A7659"/>
    <w:rsid w:val="005B1768"/>
    <w:rsid w:val="005B3945"/>
    <w:rsid w:val="005B765C"/>
    <w:rsid w:val="005C0CFC"/>
    <w:rsid w:val="005C0F56"/>
    <w:rsid w:val="005C3A78"/>
    <w:rsid w:val="005D3C90"/>
    <w:rsid w:val="005D7AAD"/>
    <w:rsid w:val="005E6AF1"/>
    <w:rsid w:val="005F3B8D"/>
    <w:rsid w:val="005F55BC"/>
    <w:rsid w:val="0061059B"/>
    <w:rsid w:val="00615AD3"/>
    <w:rsid w:val="00620E57"/>
    <w:rsid w:val="00621A9F"/>
    <w:rsid w:val="00626730"/>
    <w:rsid w:val="00626890"/>
    <w:rsid w:val="00626E77"/>
    <w:rsid w:val="0064228E"/>
    <w:rsid w:val="006567A6"/>
    <w:rsid w:val="00660DF0"/>
    <w:rsid w:val="0066565A"/>
    <w:rsid w:val="00667555"/>
    <w:rsid w:val="00670CA1"/>
    <w:rsid w:val="006731E7"/>
    <w:rsid w:val="0067361E"/>
    <w:rsid w:val="00674814"/>
    <w:rsid w:val="00683EEA"/>
    <w:rsid w:val="0068767E"/>
    <w:rsid w:val="00695F42"/>
    <w:rsid w:val="00697ACE"/>
    <w:rsid w:val="006B0E86"/>
    <w:rsid w:val="006B3DDA"/>
    <w:rsid w:val="006B4B21"/>
    <w:rsid w:val="006B79F7"/>
    <w:rsid w:val="006B7F76"/>
    <w:rsid w:val="006C3264"/>
    <w:rsid w:val="006C32E2"/>
    <w:rsid w:val="006C44BF"/>
    <w:rsid w:val="006D0292"/>
    <w:rsid w:val="006D271F"/>
    <w:rsid w:val="006E3A2B"/>
    <w:rsid w:val="006E63FC"/>
    <w:rsid w:val="006E6EA6"/>
    <w:rsid w:val="006F1785"/>
    <w:rsid w:val="007149BE"/>
    <w:rsid w:val="00721855"/>
    <w:rsid w:val="00726284"/>
    <w:rsid w:val="00731106"/>
    <w:rsid w:val="007351EC"/>
    <w:rsid w:val="007352A9"/>
    <w:rsid w:val="00742875"/>
    <w:rsid w:val="00745EE0"/>
    <w:rsid w:val="00746D59"/>
    <w:rsid w:val="00747B4F"/>
    <w:rsid w:val="00750590"/>
    <w:rsid w:val="007535D2"/>
    <w:rsid w:val="00753AE4"/>
    <w:rsid w:val="007604CD"/>
    <w:rsid w:val="007628E3"/>
    <w:rsid w:val="00762D66"/>
    <w:rsid w:val="007669EA"/>
    <w:rsid w:val="00785966"/>
    <w:rsid w:val="0079744E"/>
    <w:rsid w:val="007A29F0"/>
    <w:rsid w:val="007A50F0"/>
    <w:rsid w:val="007C18F5"/>
    <w:rsid w:val="007D08E0"/>
    <w:rsid w:val="007D4063"/>
    <w:rsid w:val="007D647C"/>
    <w:rsid w:val="007D7972"/>
    <w:rsid w:val="007E2CE4"/>
    <w:rsid w:val="007E3BAD"/>
    <w:rsid w:val="007F1649"/>
    <w:rsid w:val="00800005"/>
    <w:rsid w:val="008018BD"/>
    <w:rsid w:val="008020FD"/>
    <w:rsid w:val="00805332"/>
    <w:rsid w:val="00816CE9"/>
    <w:rsid w:val="00820B25"/>
    <w:rsid w:val="00822308"/>
    <w:rsid w:val="00832E17"/>
    <w:rsid w:val="0083657F"/>
    <w:rsid w:val="008412F3"/>
    <w:rsid w:val="00841C6B"/>
    <w:rsid w:val="0084765A"/>
    <w:rsid w:val="00851DD9"/>
    <w:rsid w:val="008605F7"/>
    <w:rsid w:val="00861F2D"/>
    <w:rsid w:val="00862ED6"/>
    <w:rsid w:val="0086306D"/>
    <w:rsid w:val="00863BF5"/>
    <w:rsid w:val="0086654F"/>
    <w:rsid w:val="00875E91"/>
    <w:rsid w:val="00882EA2"/>
    <w:rsid w:val="0089045C"/>
    <w:rsid w:val="008A3A56"/>
    <w:rsid w:val="008A4CF7"/>
    <w:rsid w:val="008A5DE8"/>
    <w:rsid w:val="008A7CBB"/>
    <w:rsid w:val="008B3901"/>
    <w:rsid w:val="008C2D51"/>
    <w:rsid w:val="008C7D48"/>
    <w:rsid w:val="008D1E14"/>
    <w:rsid w:val="008D2247"/>
    <w:rsid w:val="008D3186"/>
    <w:rsid w:val="008E4E33"/>
    <w:rsid w:val="008F002B"/>
    <w:rsid w:val="008F786E"/>
    <w:rsid w:val="00911433"/>
    <w:rsid w:val="00914D05"/>
    <w:rsid w:val="00915D2A"/>
    <w:rsid w:val="00920BCF"/>
    <w:rsid w:val="009213D9"/>
    <w:rsid w:val="00930F9D"/>
    <w:rsid w:val="009339BB"/>
    <w:rsid w:val="00933B83"/>
    <w:rsid w:val="009365E7"/>
    <w:rsid w:val="00951679"/>
    <w:rsid w:val="00954A19"/>
    <w:rsid w:val="00954B3F"/>
    <w:rsid w:val="0095517F"/>
    <w:rsid w:val="0095776F"/>
    <w:rsid w:val="00960681"/>
    <w:rsid w:val="009607C1"/>
    <w:rsid w:val="009707F3"/>
    <w:rsid w:val="00971300"/>
    <w:rsid w:val="0098568C"/>
    <w:rsid w:val="00985BD2"/>
    <w:rsid w:val="0098785D"/>
    <w:rsid w:val="00987E3A"/>
    <w:rsid w:val="0099465F"/>
    <w:rsid w:val="009A119B"/>
    <w:rsid w:val="009A144B"/>
    <w:rsid w:val="009A5FD6"/>
    <w:rsid w:val="009B24DE"/>
    <w:rsid w:val="009B4C6D"/>
    <w:rsid w:val="009B76CD"/>
    <w:rsid w:val="009C18F9"/>
    <w:rsid w:val="009C5F0E"/>
    <w:rsid w:val="009C75AC"/>
    <w:rsid w:val="009D1B82"/>
    <w:rsid w:val="009D428B"/>
    <w:rsid w:val="009E039A"/>
    <w:rsid w:val="009E1037"/>
    <w:rsid w:val="009E1E18"/>
    <w:rsid w:val="009E35BB"/>
    <w:rsid w:val="009E52B6"/>
    <w:rsid w:val="009F1293"/>
    <w:rsid w:val="009F5A00"/>
    <w:rsid w:val="009F69CB"/>
    <w:rsid w:val="00A10AC3"/>
    <w:rsid w:val="00A151E1"/>
    <w:rsid w:val="00A225BE"/>
    <w:rsid w:val="00A65BA0"/>
    <w:rsid w:val="00A70D08"/>
    <w:rsid w:val="00A72971"/>
    <w:rsid w:val="00A7380B"/>
    <w:rsid w:val="00AA0B33"/>
    <w:rsid w:val="00AA79C8"/>
    <w:rsid w:val="00AB1767"/>
    <w:rsid w:val="00AB6B91"/>
    <w:rsid w:val="00AC6BF5"/>
    <w:rsid w:val="00AD0388"/>
    <w:rsid w:val="00AD13DC"/>
    <w:rsid w:val="00AD1B1F"/>
    <w:rsid w:val="00AD5346"/>
    <w:rsid w:val="00AD6F20"/>
    <w:rsid w:val="00AE2D70"/>
    <w:rsid w:val="00AF08A2"/>
    <w:rsid w:val="00AF2076"/>
    <w:rsid w:val="00AF229C"/>
    <w:rsid w:val="00AF3B41"/>
    <w:rsid w:val="00B02C21"/>
    <w:rsid w:val="00B034E1"/>
    <w:rsid w:val="00B07DC6"/>
    <w:rsid w:val="00B175AC"/>
    <w:rsid w:val="00B21F09"/>
    <w:rsid w:val="00B2209A"/>
    <w:rsid w:val="00B22C35"/>
    <w:rsid w:val="00B30BCC"/>
    <w:rsid w:val="00B46864"/>
    <w:rsid w:val="00B50B6D"/>
    <w:rsid w:val="00B5742B"/>
    <w:rsid w:val="00B63620"/>
    <w:rsid w:val="00B64864"/>
    <w:rsid w:val="00B66E31"/>
    <w:rsid w:val="00B72078"/>
    <w:rsid w:val="00B73D87"/>
    <w:rsid w:val="00B7782A"/>
    <w:rsid w:val="00B81819"/>
    <w:rsid w:val="00B8714F"/>
    <w:rsid w:val="00B87D9A"/>
    <w:rsid w:val="00B94C9A"/>
    <w:rsid w:val="00B95617"/>
    <w:rsid w:val="00B96EDF"/>
    <w:rsid w:val="00BB6078"/>
    <w:rsid w:val="00BC1811"/>
    <w:rsid w:val="00BC7209"/>
    <w:rsid w:val="00BD38F0"/>
    <w:rsid w:val="00BD57BA"/>
    <w:rsid w:val="00BF0727"/>
    <w:rsid w:val="00BF6736"/>
    <w:rsid w:val="00C05308"/>
    <w:rsid w:val="00C260C9"/>
    <w:rsid w:val="00C269E7"/>
    <w:rsid w:val="00C30A62"/>
    <w:rsid w:val="00C31E6F"/>
    <w:rsid w:val="00C340AD"/>
    <w:rsid w:val="00C368AF"/>
    <w:rsid w:val="00C41631"/>
    <w:rsid w:val="00C439A6"/>
    <w:rsid w:val="00C43D1C"/>
    <w:rsid w:val="00C44F83"/>
    <w:rsid w:val="00C52504"/>
    <w:rsid w:val="00C5743C"/>
    <w:rsid w:val="00C57A4B"/>
    <w:rsid w:val="00C60245"/>
    <w:rsid w:val="00C611E7"/>
    <w:rsid w:val="00C66E2E"/>
    <w:rsid w:val="00C779C4"/>
    <w:rsid w:val="00C77A1E"/>
    <w:rsid w:val="00C80AD9"/>
    <w:rsid w:val="00C83232"/>
    <w:rsid w:val="00C91D8A"/>
    <w:rsid w:val="00CA2ED3"/>
    <w:rsid w:val="00CA30A3"/>
    <w:rsid w:val="00CA4F78"/>
    <w:rsid w:val="00CA64FF"/>
    <w:rsid w:val="00CB11F0"/>
    <w:rsid w:val="00CB5AA5"/>
    <w:rsid w:val="00CB7C4F"/>
    <w:rsid w:val="00CD12EE"/>
    <w:rsid w:val="00CD31FF"/>
    <w:rsid w:val="00CD3C7B"/>
    <w:rsid w:val="00CD3CB1"/>
    <w:rsid w:val="00CD6A2B"/>
    <w:rsid w:val="00CD6FE6"/>
    <w:rsid w:val="00CF1783"/>
    <w:rsid w:val="00CF7CC7"/>
    <w:rsid w:val="00D03414"/>
    <w:rsid w:val="00D13740"/>
    <w:rsid w:val="00D23FBB"/>
    <w:rsid w:val="00D2451E"/>
    <w:rsid w:val="00D33072"/>
    <w:rsid w:val="00D414F2"/>
    <w:rsid w:val="00D428C2"/>
    <w:rsid w:val="00D4474C"/>
    <w:rsid w:val="00D51C0E"/>
    <w:rsid w:val="00D54B67"/>
    <w:rsid w:val="00D7070F"/>
    <w:rsid w:val="00D807FF"/>
    <w:rsid w:val="00D815EB"/>
    <w:rsid w:val="00D86EB3"/>
    <w:rsid w:val="00D91A1C"/>
    <w:rsid w:val="00D952D8"/>
    <w:rsid w:val="00DA0A06"/>
    <w:rsid w:val="00DA1DB2"/>
    <w:rsid w:val="00DA212F"/>
    <w:rsid w:val="00DA4863"/>
    <w:rsid w:val="00DA5578"/>
    <w:rsid w:val="00DA55C6"/>
    <w:rsid w:val="00DA71AA"/>
    <w:rsid w:val="00DB15A2"/>
    <w:rsid w:val="00DB4099"/>
    <w:rsid w:val="00DB59E7"/>
    <w:rsid w:val="00DC654A"/>
    <w:rsid w:val="00DD2696"/>
    <w:rsid w:val="00DD2B83"/>
    <w:rsid w:val="00DD51C5"/>
    <w:rsid w:val="00DD5DB8"/>
    <w:rsid w:val="00DE4967"/>
    <w:rsid w:val="00DE498C"/>
    <w:rsid w:val="00DF6302"/>
    <w:rsid w:val="00DF690B"/>
    <w:rsid w:val="00E069BC"/>
    <w:rsid w:val="00E10176"/>
    <w:rsid w:val="00E1253E"/>
    <w:rsid w:val="00E20692"/>
    <w:rsid w:val="00E24B90"/>
    <w:rsid w:val="00E374B1"/>
    <w:rsid w:val="00E40017"/>
    <w:rsid w:val="00E52A9C"/>
    <w:rsid w:val="00E54EF8"/>
    <w:rsid w:val="00E557CF"/>
    <w:rsid w:val="00E64298"/>
    <w:rsid w:val="00E71580"/>
    <w:rsid w:val="00E75295"/>
    <w:rsid w:val="00E77195"/>
    <w:rsid w:val="00E90146"/>
    <w:rsid w:val="00E90FFE"/>
    <w:rsid w:val="00E91A9C"/>
    <w:rsid w:val="00E920A6"/>
    <w:rsid w:val="00EA0943"/>
    <w:rsid w:val="00EA1357"/>
    <w:rsid w:val="00EA30AE"/>
    <w:rsid w:val="00EA3C8C"/>
    <w:rsid w:val="00EA6914"/>
    <w:rsid w:val="00EC1EE6"/>
    <w:rsid w:val="00EC6340"/>
    <w:rsid w:val="00EE085D"/>
    <w:rsid w:val="00EE2471"/>
    <w:rsid w:val="00EF24F2"/>
    <w:rsid w:val="00EF5185"/>
    <w:rsid w:val="00EF56E4"/>
    <w:rsid w:val="00F004FC"/>
    <w:rsid w:val="00F01721"/>
    <w:rsid w:val="00F01B5F"/>
    <w:rsid w:val="00F03871"/>
    <w:rsid w:val="00F07E82"/>
    <w:rsid w:val="00F201E7"/>
    <w:rsid w:val="00F21604"/>
    <w:rsid w:val="00F21D0D"/>
    <w:rsid w:val="00F23D24"/>
    <w:rsid w:val="00F24647"/>
    <w:rsid w:val="00F2512E"/>
    <w:rsid w:val="00F3478E"/>
    <w:rsid w:val="00F36190"/>
    <w:rsid w:val="00F36644"/>
    <w:rsid w:val="00F37233"/>
    <w:rsid w:val="00F37EA3"/>
    <w:rsid w:val="00F41474"/>
    <w:rsid w:val="00F563FB"/>
    <w:rsid w:val="00F61C9E"/>
    <w:rsid w:val="00F62ED0"/>
    <w:rsid w:val="00F65732"/>
    <w:rsid w:val="00F67691"/>
    <w:rsid w:val="00F67986"/>
    <w:rsid w:val="00F73288"/>
    <w:rsid w:val="00F754F0"/>
    <w:rsid w:val="00F75EA4"/>
    <w:rsid w:val="00F81E5C"/>
    <w:rsid w:val="00F82C06"/>
    <w:rsid w:val="00F93F72"/>
    <w:rsid w:val="00F94274"/>
    <w:rsid w:val="00FA0732"/>
    <w:rsid w:val="00FA1EBA"/>
    <w:rsid w:val="00FA3FD6"/>
    <w:rsid w:val="00FA51B5"/>
    <w:rsid w:val="00FB4444"/>
    <w:rsid w:val="00FC4E4A"/>
    <w:rsid w:val="00FC53FA"/>
    <w:rsid w:val="00FD388D"/>
    <w:rsid w:val="00FD421C"/>
    <w:rsid w:val="00FD4FFA"/>
    <w:rsid w:val="00FD58A6"/>
    <w:rsid w:val="00FE1C73"/>
    <w:rsid w:val="00FE1CCA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CD8F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Standard">
    <w:name w:val="Normal"/>
    <w:qFormat/>
    <w:rsid w:val="0017501D"/>
  </w:style>
  <w:style w:type="paragraph" w:styleId="berschrift1">
    <w:name w:val="heading 1"/>
    <w:basedOn w:val="Standard"/>
    <w:next w:val="Standard"/>
    <w:link w:val="berschrift1Zchn"/>
    <w:uiPriority w:val="9"/>
    <w:qFormat/>
    <w:rsid w:val="0017501D"/>
    <w:pPr>
      <w:keepNext/>
      <w:keepLines/>
      <w:numPr>
        <w:numId w:val="1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501D"/>
    <w:pPr>
      <w:keepNext/>
      <w:keepLines/>
      <w:numPr>
        <w:ilvl w:val="1"/>
        <w:numId w:val="1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501D"/>
    <w:pPr>
      <w:keepNext/>
      <w:keepLines/>
      <w:numPr>
        <w:ilvl w:val="2"/>
        <w:numId w:val="1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501D"/>
    <w:pPr>
      <w:keepNext/>
      <w:keepLines/>
      <w:numPr>
        <w:ilvl w:val="3"/>
        <w:numId w:val="1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7501D"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17501D"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17501D"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17501D"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17501D"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pPr>
      <w:spacing w:after="240" w:line="240" w:lineRule="atLeast"/>
      <w:ind w:firstLine="360"/>
      <w:jc w:val="both"/>
    </w:pPr>
  </w:style>
  <w:style w:type="character" w:customStyle="1" w:styleId="TextkrperZchn">
    <w:name w:val="Textkörper Zchn"/>
    <w:basedOn w:val="Absatz-Standardschriftart"/>
    <w:link w:val="Textkrper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Textkrper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Absatz-Standardschriftar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Beschriftung">
    <w:name w:val="caption"/>
    <w:basedOn w:val="Standard"/>
    <w:next w:val="Standard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nzeichen">
    <w:name w:val="endnote reference"/>
    <w:semiHidden/>
    <w:rPr>
      <w:vertAlign w:val="superscript"/>
    </w:rPr>
  </w:style>
  <w:style w:type="paragraph" w:styleId="Endnotentext">
    <w:name w:val="endnote text"/>
    <w:basedOn w:val="Standard"/>
    <w:semiHidden/>
    <w:rsid w:val="00AD13DC"/>
  </w:style>
  <w:style w:type="character" w:styleId="Funotenzeichen">
    <w:name w:val="footnote reference"/>
    <w:semiHidden/>
    <w:rPr>
      <w:vertAlign w:val="superscript"/>
    </w:rPr>
  </w:style>
  <w:style w:type="paragraph" w:styleId="Funotentext">
    <w:name w:val="footnote text"/>
    <w:basedOn w:val="Standard"/>
    <w:semiHidden/>
    <w:rsid w:val="00AD13DC"/>
  </w:style>
  <w:style w:type="paragraph" w:styleId="Index1">
    <w:name w:val="index 1"/>
    <w:basedOn w:val="Standard"/>
    <w:semiHidden/>
    <w:rsid w:val="00AD13DC"/>
    <w:rPr>
      <w:sz w:val="21"/>
    </w:rPr>
  </w:style>
  <w:style w:type="paragraph" w:styleId="Index2">
    <w:name w:val="index 2"/>
    <w:basedOn w:val="Standard"/>
    <w:semiHidden/>
    <w:rsid w:val="00AD13DC"/>
    <w:pPr>
      <w:ind w:hanging="240"/>
    </w:pPr>
    <w:rPr>
      <w:sz w:val="21"/>
    </w:rPr>
  </w:style>
  <w:style w:type="paragraph" w:styleId="Index3">
    <w:name w:val="index 3"/>
    <w:basedOn w:val="Standard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Standard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Standard"/>
    <w:semiHidden/>
    <w:rsid w:val="00AD13DC"/>
    <w:pPr>
      <w:ind w:left="840"/>
    </w:pPr>
    <w:rPr>
      <w:sz w:val="21"/>
    </w:rPr>
  </w:style>
  <w:style w:type="paragraph" w:styleId="Indexberschrift">
    <w:name w:val="index heading"/>
    <w:basedOn w:val="Standard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Aufzhlungszeichen">
    <w:name w:val="List Bullet"/>
    <w:basedOn w:val="Standard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krotext">
    <w:name w:val="macro"/>
    <w:basedOn w:val="Textkrper"/>
    <w:semiHidden/>
    <w:pPr>
      <w:spacing w:line="240" w:lineRule="auto"/>
      <w:jc w:val="left"/>
    </w:pPr>
    <w:rPr>
      <w:rFonts w:ascii="Courier New" w:hAnsi="Courier New"/>
    </w:rPr>
  </w:style>
  <w:style w:type="character" w:styleId="Seitenzahl">
    <w:name w:val="page number"/>
    <w:rPr>
      <w:sz w:val="24"/>
    </w:rPr>
  </w:style>
  <w:style w:type="paragraph" w:customStyle="1" w:styleId="SubtitleCover">
    <w:name w:val="Subtitle Cover"/>
    <w:basedOn w:val="TitleCover"/>
    <w:next w:val="Textkrper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Standard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Abbildungsverzeichnis">
    <w:name w:val="table of figures"/>
    <w:basedOn w:val="Standard"/>
    <w:semiHidden/>
    <w:rsid w:val="00AD13DC"/>
  </w:style>
  <w:style w:type="paragraph" w:styleId="Verzeichnis1">
    <w:name w:val="toc 1"/>
    <w:basedOn w:val="Standard"/>
    <w:uiPriority w:val="39"/>
    <w:rsid w:val="00AD13DC"/>
    <w:pPr>
      <w:spacing w:before="120" w:after="0"/>
    </w:pPr>
    <w:rPr>
      <w:b/>
      <w:bCs/>
    </w:rPr>
  </w:style>
  <w:style w:type="paragraph" w:styleId="Verzeichnis2">
    <w:name w:val="toc 2"/>
    <w:basedOn w:val="Standard"/>
    <w:uiPriority w:val="39"/>
    <w:rsid w:val="00AD13DC"/>
    <w:pPr>
      <w:spacing w:after="0"/>
      <w:ind w:left="220"/>
    </w:pPr>
    <w:rPr>
      <w:i/>
      <w:iCs/>
    </w:rPr>
  </w:style>
  <w:style w:type="paragraph" w:styleId="Verzeichnis3">
    <w:name w:val="toc 3"/>
    <w:basedOn w:val="Standard"/>
    <w:uiPriority w:val="39"/>
    <w:rsid w:val="00AD13DC"/>
    <w:pPr>
      <w:spacing w:after="0"/>
      <w:ind w:left="440"/>
    </w:pPr>
  </w:style>
  <w:style w:type="paragraph" w:styleId="Verzeichnis4">
    <w:name w:val="toc 4"/>
    <w:basedOn w:val="Standard"/>
    <w:semiHidden/>
    <w:rsid w:val="00AD13DC"/>
    <w:pPr>
      <w:spacing w:after="0"/>
      <w:ind w:left="660"/>
    </w:pPr>
    <w:rPr>
      <w:sz w:val="20"/>
      <w:szCs w:val="20"/>
    </w:rPr>
  </w:style>
  <w:style w:type="paragraph" w:styleId="Verzeichnis5">
    <w:name w:val="toc 5"/>
    <w:basedOn w:val="Standard"/>
    <w:semiHidden/>
    <w:rsid w:val="00AD13DC"/>
    <w:pPr>
      <w:spacing w:after="0"/>
      <w:ind w:left="880"/>
    </w:pPr>
    <w:rPr>
      <w:sz w:val="20"/>
      <w:szCs w:val="20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Standard"/>
    <w:rsid w:val="004D6BEC"/>
    <w:pPr>
      <w:keepNext/>
      <w:spacing w:before="80"/>
      <w:jc w:val="center"/>
    </w:pPr>
    <w:rPr>
      <w:caps/>
      <w:sz w:val="14"/>
    </w:rPr>
  </w:style>
  <w:style w:type="character" w:styleId="Kommentarzeichen">
    <w:name w:val="annotation reference"/>
    <w:semiHidden/>
    <w:rPr>
      <w:sz w:val="16"/>
    </w:rPr>
  </w:style>
  <w:style w:type="paragraph" w:styleId="Kommentartext">
    <w:name w:val="annotation text"/>
    <w:basedOn w:val="Standard"/>
    <w:link w:val="KommentartextZchn"/>
    <w:semiHidden/>
    <w:rsid w:val="00AD13DC"/>
  </w:style>
  <w:style w:type="paragraph" w:customStyle="1" w:styleId="CompanyName">
    <w:name w:val="Company Name"/>
    <w:basedOn w:val="Textkrper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Rechtsgrundlagenverzeichnis">
    <w:name w:val="table of authorities"/>
    <w:basedOn w:val="Standard"/>
    <w:semiHidden/>
    <w:pPr>
      <w:tabs>
        <w:tab w:val="right" w:leader="dot" w:pos="7560"/>
      </w:tabs>
    </w:pPr>
  </w:style>
  <w:style w:type="paragraph" w:styleId="RGV-berschrift">
    <w:name w:val="toa heading"/>
    <w:basedOn w:val="Standard"/>
    <w:next w:val="Rechtsgrundlagenverzeichni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Standard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Standard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Standard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Absatz-Standardschriftar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Standard"/>
    <w:rsid w:val="00D2451E"/>
    <w:rPr>
      <w:rFonts w:ascii="Verdana" w:hAnsi="Verdana"/>
      <w:sz w:val="12"/>
    </w:rPr>
  </w:style>
  <w:style w:type="paragraph" w:styleId="KeinLeerraum">
    <w:name w:val="No Spacing"/>
    <w:link w:val="KeinLeerraumZchn"/>
    <w:uiPriority w:val="1"/>
    <w:qFormat/>
    <w:rsid w:val="0017501D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AF3B41"/>
  </w:style>
  <w:style w:type="paragraph" w:styleId="Sprechblasentext">
    <w:name w:val="Balloon Text"/>
    <w:basedOn w:val="Standard"/>
    <w:link w:val="SprechblasentextZchn"/>
    <w:rsid w:val="00AF3B4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F3B41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elZchn">
    <w:name w:val="Titel Zchn"/>
    <w:basedOn w:val="Absatz-Standardschriftart"/>
    <w:link w:val="Titel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Fett">
    <w:name w:val="Strong"/>
    <w:basedOn w:val="Absatz-Standardschriftart"/>
    <w:uiPriority w:val="22"/>
    <w:qFormat/>
    <w:rsid w:val="0017501D"/>
    <w:rPr>
      <w:b/>
      <w:bCs/>
    </w:rPr>
  </w:style>
  <w:style w:type="character" w:styleId="Hervorhebung">
    <w:name w:val="Emphasis"/>
    <w:basedOn w:val="Absatz-Standardschriftart"/>
    <w:uiPriority w:val="20"/>
    <w:qFormat/>
    <w:rsid w:val="0017501D"/>
    <w:rPr>
      <w:i/>
      <w:iCs/>
    </w:rPr>
  </w:style>
  <w:style w:type="paragraph" w:styleId="Listenabsatz">
    <w:name w:val="List Paragraph"/>
    <w:basedOn w:val="Standard"/>
    <w:uiPriority w:val="34"/>
    <w:qFormat/>
    <w:rsid w:val="0017501D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17501D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17501D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7501D"/>
    <w:rPr>
      <w:b/>
      <w:bCs/>
      <w:i/>
      <w:iCs/>
      <w:color w:val="D34817" w:themeColor="accent1"/>
    </w:rPr>
  </w:style>
  <w:style w:type="character" w:styleId="Schwachhervorheb">
    <w:name w:val="Subtle Emphasis"/>
    <w:basedOn w:val="Absatz-Standardschriftart"/>
    <w:uiPriority w:val="19"/>
    <w:qFormat/>
    <w:rsid w:val="0017501D"/>
    <w:rPr>
      <w:i/>
      <w:iCs/>
      <w:color w:val="808080" w:themeColor="text1" w:themeTint="7F"/>
    </w:rPr>
  </w:style>
  <w:style w:type="character" w:styleId="Intensivhervorheb">
    <w:name w:val="Intense Emphasis"/>
    <w:basedOn w:val="Absatz-Standardschriftart"/>
    <w:uiPriority w:val="21"/>
    <w:qFormat/>
    <w:rsid w:val="0017501D"/>
    <w:rPr>
      <w:b/>
      <w:bCs/>
      <w:i/>
      <w:iCs/>
      <w:color w:val="D34817" w:themeColor="accent1"/>
    </w:rPr>
  </w:style>
  <w:style w:type="character" w:styleId="SchwacherVerweis">
    <w:name w:val="Subtle Reference"/>
    <w:basedOn w:val="Absatz-Standardschriftart"/>
    <w:uiPriority w:val="31"/>
    <w:qFormat/>
    <w:rsid w:val="0017501D"/>
    <w:rPr>
      <w:smallCaps/>
      <w:color w:val="9B2D1F" w:themeColor="accent2"/>
      <w:u w:val="single"/>
    </w:rPr>
  </w:style>
  <w:style w:type="character" w:styleId="IntensiverVerweis">
    <w:name w:val="Intense Reference"/>
    <w:basedOn w:val="Absatz-Standardschriftar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17501D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7501D"/>
    <w:pPr>
      <w:numPr>
        <w:numId w:val="0"/>
      </w:numPr>
      <w:outlineLvl w:val="9"/>
    </w:pPr>
  </w:style>
  <w:style w:type="character" w:styleId="Link">
    <w:name w:val="Hyperlink"/>
    <w:basedOn w:val="Absatz-Standardschriftart"/>
    <w:uiPriority w:val="99"/>
    <w:unhideWhenUsed/>
    <w:rsid w:val="005C0F56"/>
    <w:rPr>
      <w:color w:val="CC9900" w:themeColor="hyperlink"/>
      <w:u w:val="single"/>
    </w:rPr>
  </w:style>
  <w:style w:type="paragraph" w:styleId="Fuzeile">
    <w:name w:val="footer"/>
    <w:basedOn w:val="Standard"/>
    <w:link w:val="FuzeileZchn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C0F56"/>
  </w:style>
  <w:style w:type="paragraph" w:styleId="Kopfzeile">
    <w:name w:val="header"/>
    <w:basedOn w:val="Standard"/>
    <w:link w:val="KopfzeileZchn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Kommentarthema">
    <w:name w:val="annotation subject"/>
    <w:basedOn w:val="Kommentartext"/>
    <w:next w:val="Kommentartext"/>
    <w:link w:val="KommentarthemaZchn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5E6AF1"/>
  </w:style>
  <w:style w:type="character" w:customStyle="1" w:styleId="KommentarthemaZchn">
    <w:name w:val="Kommentarthema Zchn"/>
    <w:basedOn w:val="KommentartextZchn"/>
    <w:link w:val="Kommentarthema"/>
    <w:rsid w:val="005E6AF1"/>
  </w:style>
  <w:style w:type="table" w:styleId="Tabellenraster">
    <w:name w:val="Table Grid"/>
    <w:basedOn w:val="NormaleTabelle"/>
    <w:uiPriority w:val="39"/>
    <w:rsid w:val="002315F3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erzeichnis6">
    <w:name w:val="toc 6"/>
    <w:basedOn w:val="Standard"/>
    <w:next w:val="Standard"/>
    <w:autoRedefine/>
    <w:semiHidden/>
    <w:unhideWhenUsed/>
    <w:rsid w:val="000D53BF"/>
    <w:pPr>
      <w:spacing w:after="0"/>
      <w:ind w:left="11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semiHidden/>
    <w:unhideWhenUsed/>
    <w:rsid w:val="000D53BF"/>
    <w:pPr>
      <w:spacing w:after="0"/>
      <w:ind w:left="132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semiHidden/>
    <w:unhideWhenUsed/>
    <w:rsid w:val="000D53BF"/>
    <w:pPr>
      <w:spacing w:after="0"/>
      <w:ind w:left="15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semiHidden/>
    <w:unhideWhenUsed/>
    <w:rsid w:val="000D53BF"/>
    <w:pPr>
      <w:spacing w:after="0"/>
      <w:ind w:left="1760"/>
    </w:pPr>
    <w:rPr>
      <w:sz w:val="20"/>
      <w:szCs w:val="20"/>
    </w:rPr>
  </w:style>
  <w:style w:type="table" w:styleId="EinfacheTabelle4">
    <w:name w:val="Plain Table 4"/>
    <w:basedOn w:val="NormaleTabelle"/>
    <w:uiPriority w:val="44"/>
    <w:rsid w:val="008E4E3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nrasterhell">
    <w:name w:val="Grid Table Light"/>
    <w:basedOn w:val="NormaleTabelle"/>
    <w:uiPriority w:val="40"/>
    <w:rsid w:val="008E4E33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30" Type="http://schemas.openxmlformats.org/officeDocument/2006/relationships/image" Target="media/image18.pn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9" Type="http://schemas.openxmlformats.org/officeDocument/2006/relationships/webSettings" Target="webSettings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hyperlink" Target="https://github.com/GAEBE2/GR-NDOM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header" Target="header2.xml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lleyv\Downloads\tf02264355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PExecutable xmlns="f105ad54-119a-4495-aa55-0e28b6b4ad2f" xsi:nil="true"/>
    <DirectSourceMarket xmlns="f105ad54-119a-4495-aa55-0e28b6b4ad2f">english</DirectSourceMarket>
    <ThumbnailAssetId xmlns="f105ad54-119a-4495-aa55-0e28b6b4ad2f" xsi:nil="true"/>
    <AssetType xmlns="f105ad54-119a-4495-aa55-0e28b6b4ad2f" xsi:nil="true"/>
    <Milestone xmlns="f105ad54-119a-4495-aa55-0e28b6b4ad2f" xsi:nil="true"/>
    <OriginAsset xmlns="f105ad54-119a-4495-aa55-0e28b6b4ad2f" xsi:nil="true"/>
    <TPComponent xmlns="f105ad54-119a-4495-aa55-0e28b6b4ad2f" xsi:nil="true"/>
    <AssetId xmlns="f105ad54-119a-4495-aa55-0e28b6b4ad2f">TP102264352</AssetId>
    <TPFriendlyName xmlns="f105ad54-119a-4495-aa55-0e28b6b4ad2f" xsi:nil="true"/>
    <SourceTitle xmlns="f105ad54-119a-4495-aa55-0e28b6b4ad2f" xsi:nil="true"/>
    <TPApplication xmlns="f105ad54-119a-4495-aa55-0e28b6b4ad2f" xsi:nil="true"/>
    <TPLaunchHelpLink xmlns="f105ad54-119a-4495-aa55-0e28b6b4ad2f" xsi:nil="true"/>
    <OpenTemplate xmlns="f105ad54-119a-4495-aa55-0e28b6b4ad2f">true</OpenTemplate>
    <PlannedPubDate xmlns="f105ad54-119a-4495-aa55-0e28b6b4ad2f">2010-11-05T03:00:00+00:00</PlannedPubDate>
    <CrawlForDependencies xmlns="f105ad54-119a-4495-aa55-0e28b6b4ad2f">false</CrawlForDependencies>
    <TrustLevel xmlns="f105ad54-119a-4495-aa55-0e28b6b4ad2f">1 Microsoft Managed Content</TrustLevel>
    <PublishStatusLookup xmlns="f105ad54-119a-4495-aa55-0e28b6b4ad2f">
      <Value>375094</Value>
      <Value>523764</Value>
    </PublishStatusLookup>
    <TemplateTemplateType xmlns="f105ad54-119a-4495-aa55-0e28b6b4ad2f">Word Document Template</TemplateTemplateType>
    <TPNamespace xmlns="f105ad54-119a-4495-aa55-0e28b6b4ad2f" xsi:nil="true"/>
    <Markets xmlns="f105ad54-119a-4495-aa55-0e28b6b4ad2f"/>
    <OriginalSourceMarket xmlns="f105ad54-119a-4495-aa55-0e28b6b4ad2f">english</OriginalSourceMarket>
    <TPInstallLocation xmlns="f105ad54-119a-4495-aa55-0e28b6b4ad2f" xsi:nil="true"/>
    <TPAppVersion xmlns="f105ad54-119a-4495-aa55-0e28b6b4ad2f" xsi:nil="true"/>
    <TPCommandLine xmlns="f105ad54-119a-4495-aa55-0e28b6b4ad2f" xsi:nil="true"/>
    <APAuthor xmlns="f105ad54-119a-4495-aa55-0e28b6b4ad2f">
      <UserInfo>
        <DisplayName/>
        <AccountId>1073741823</AccountId>
        <AccountType/>
      </UserInfo>
    </APAuthor>
    <EditorialStatus xmlns="f105ad54-119a-4495-aa55-0e28b6b4ad2f" xsi:nil="true"/>
    <PublishTargets xmlns="f105ad54-119a-4495-aa55-0e28b6b4ad2f">OfficeOnline</PublishTargets>
    <TPLaunchHelpLinkType xmlns="f105ad54-119a-4495-aa55-0e28b6b4ad2f">Template</TPLaunchHelpLinkType>
    <TPClientViewer xmlns="f105ad54-119a-4495-aa55-0e28b6b4ad2f" xsi:nil="true"/>
    <CSXHash xmlns="f105ad54-119a-4495-aa55-0e28b6b4ad2f" xsi:nil="true"/>
    <IsDeleted xmlns="f105ad54-119a-4495-aa55-0e28b6b4ad2f">false</IsDeleted>
    <UANotes xmlns="f105ad54-119a-4495-aa55-0e28b6b4ad2f" xsi:nil="true"/>
    <TemplateStatus xmlns="f105ad54-119a-4495-aa55-0e28b6b4ad2f" xsi:nil="true"/>
    <Downloads xmlns="f105ad54-119a-4495-aa55-0e28b6b4ad2f">0</Downloads>
    <ApprovalStatus xmlns="f105ad54-119a-4495-aa55-0e28b6b4ad2f">InProgress</ApprovalStatus>
    <EditorialTags xmlns="f105ad54-119a-4495-aa55-0e28b6b4ad2f" xsi:nil="true"/>
    <LastModifiedDateTime xmlns="f105ad54-119a-4495-aa55-0e28b6b4ad2f" xsi:nil="true"/>
    <UACurrentWords xmlns="f105ad54-119a-4495-aa55-0e28b6b4ad2f" xsi:nil="true"/>
    <DSATActionTaken xmlns="f105ad54-119a-4495-aa55-0e28b6b4ad2f" xsi:nil="true"/>
    <NumericId xmlns="f105ad54-119a-4495-aa55-0e28b6b4ad2f" xsi:nil="true"/>
    <OutputCachingOn xmlns="f105ad54-119a-4495-aa55-0e28b6b4ad2f">false</OutputCachingOn>
    <ParentAssetId xmlns="f105ad54-119a-4495-aa55-0e28b6b4ad2f" xsi:nil="true"/>
    <SubmitterId xmlns="f105ad54-119a-4495-aa55-0e28b6b4ad2f" xsi:nil="true"/>
    <MarketSpecific xmlns="f105ad54-119a-4495-aa55-0e28b6b4ad2f" xsi:nil="true"/>
    <Providers xmlns="f105ad54-119a-4495-aa55-0e28b6b4ad2f" xsi:nil="true"/>
    <VoteCount xmlns="f105ad54-119a-4495-aa55-0e28b6b4ad2f" xsi:nil="true"/>
    <ContentItem xmlns="f105ad54-119a-4495-aa55-0e28b6b4ad2f" xsi:nil="true"/>
    <ShowIn xmlns="f105ad54-119a-4495-aa55-0e28b6b4ad2f">Show everywhere</ShowIn>
    <AssetExpire xmlns="f105ad54-119a-4495-aa55-0e28b6b4ad2f">2100-01-01T00:00:00+00:00</AssetExpire>
    <IntlLangReview xmlns="f105ad54-119a-4495-aa55-0e28b6b4ad2f" xsi:nil="true"/>
    <MachineTranslated xmlns="f105ad54-119a-4495-aa55-0e28b6b4ad2f">false</MachineTranslated>
    <AverageRating xmlns="f105ad54-119a-4495-aa55-0e28b6b4ad2f" xsi:nil="true"/>
    <CSXUpdate xmlns="f105ad54-119a-4495-aa55-0e28b6b4ad2f">false</CSXUpdate>
    <APDescription xmlns="f105ad54-119a-4495-aa55-0e28b6b4ad2f" xsi:nil="true"/>
    <Provider xmlns="f105ad54-119a-4495-aa55-0e28b6b4ad2f" xsi:nil="true"/>
    <AssetStart xmlns="f105ad54-119a-4495-aa55-0e28b6b4ad2f">2011-04-08T12:17:12+00:00</AssetStart>
    <BugNumber xmlns="f105ad54-119a-4495-aa55-0e28b6b4ad2f" xsi:nil="true"/>
    <LegacyData xmlns="f105ad54-119a-4495-aa55-0e28b6b4ad2f" xsi:nil="true"/>
    <IntlLangReviewDate xmlns="f105ad54-119a-4495-aa55-0e28b6b4ad2f" xsi:nil="true"/>
    <ClipArtFilename xmlns="f105ad54-119a-4495-aa55-0e28b6b4ad2f" xsi:nil="true"/>
    <ApprovalLog xmlns="f105ad54-119a-4495-aa55-0e28b6b4ad2f" xsi:nil="true"/>
    <BlockPublish xmlns="f105ad54-119a-4495-aa55-0e28b6b4ad2f" xsi:nil="true"/>
    <Component xmlns="c7af2036-029c-470e-8042-297c68a41472" xsi:nil="true"/>
    <LastHandOff xmlns="f105ad54-119a-4495-aa55-0e28b6b4ad2f" xsi:nil="true"/>
    <TimesCloned xmlns="f105ad54-119a-4495-aa55-0e28b6b4ad2f" xsi:nil="true"/>
    <CSXSubmissionMarket xmlns="f105ad54-119a-4495-aa55-0e28b6b4ad2f" xsi:nil="true"/>
    <HandoffToMSDN xmlns="f105ad54-119a-4495-aa55-0e28b6b4ad2f" xsi:nil="true"/>
    <UALocRecommendation xmlns="f105ad54-119a-4495-aa55-0e28b6b4ad2f">Localize</UALocRecommendation>
    <Description0 xmlns="c7af2036-029c-470e-8042-297c68a41472" xsi:nil="true"/>
    <OOCacheId xmlns="f105ad54-119a-4495-aa55-0e28b6b4ad2f" xsi:nil="true"/>
    <IntlLangReviewer xmlns="f105ad54-119a-4495-aa55-0e28b6b4ad2f" xsi:nil="true"/>
    <IntlLocPriority xmlns="f105ad54-119a-4495-aa55-0e28b6b4ad2f" xsi:nil="true"/>
    <CSXSubmissionDate xmlns="f105ad54-119a-4495-aa55-0e28b6b4ad2f" xsi:nil="true"/>
    <FriendlyTitle xmlns="f105ad54-119a-4495-aa55-0e28b6b4ad2f" xsi:nil="true"/>
    <LastPublishResultLookup xmlns="f105ad54-119a-4495-aa55-0e28b6b4ad2f" xsi:nil="true"/>
    <BusinessGroup xmlns="f105ad54-119a-4495-aa55-0e28b6b4ad2f" xsi:nil="true"/>
    <AcquiredFrom xmlns="f105ad54-119a-4495-aa55-0e28b6b4ad2f">Internal MS</AcquiredFrom>
    <IsSearchable xmlns="f105ad54-119a-4495-aa55-0e28b6b4ad2f">false</IsSearchable>
    <ArtSampleDocs xmlns="f105ad54-119a-4495-aa55-0e28b6b4ad2f" xsi:nil="true"/>
    <UALocComments xmlns="f105ad54-119a-4495-aa55-0e28b6b4ad2f" xsi:nil="true"/>
    <APEditor xmlns="f105ad54-119a-4495-aa55-0e28b6b4ad2f">
      <UserInfo>
        <DisplayName/>
        <AccountId xsi:nil="true"/>
        <AccountType/>
      </UserInfo>
    </APEditor>
    <PrimaryImageGen xmlns="f105ad54-119a-4495-aa55-0e28b6b4ad2f">false</PrimaryImageGen>
    <Manager xmlns="f105ad54-119a-4495-aa55-0e28b6b4ad2f" xsi:nil="true"/>
    <PolicheckWords xmlns="f105ad54-119a-4495-aa55-0e28b6b4ad2f" xsi:nil="true"/>
    <UAProjectedTotalWords xmlns="f105ad54-119a-4495-aa55-0e28b6b4ad2f" xsi:nil="true"/>
    <InternalTagsTaxHTField0 xmlns="f105ad54-119a-4495-aa55-0e28b6b4ad2f">
      <Terms xmlns="http://schemas.microsoft.com/office/infopath/2007/PartnerControls"/>
    </InternalTagsTaxHTField0>
    <CampaignTagsTaxHTField0 xmlns="f105ad54-119a-4495-aa55-0e28b6b4ad2f">
      <Terms xmlns="http://schemas.microsoft.com/office/infopath/2007/PartnerControls"/>
    </CampaignTagsTaxHTField0>
    <LocNewPublishedVersionLookup xmlns="f105ad54-119a-4495-aa55-0e28b6b4ad2f" xsi:nil="true"/>
    <LocPublishedDependentAssetsLookup xmlns="f105ad54-119a-4495-aa55-0e28b6b4ad2f" xsi:nil="true"/>
    <LocManualTestRequired xmlns="f105ad54-119a-4495-aa55-0e28b6b4ad2f" xsi:nil="true"/>
    <LocLastLocAttemptVersionTypeLookup xmlns="f105ad54-119a-4495-aa55-0e28b6b4ad2f" xsi:nil="true"/>
    <LocOverallPublishStatusLookup xmlns="f105ad54-119a-4495-aa55-0e28b6b4ad2f" xsi:nil="true"/>
    <LocPublishedLinkedAssetsLookup xmlns="f105ad54-119a-4495-aa55-0e28b6b4ad2f" xsi:nil="true"/>
    <TaxCatchAll xmlns="f105ad54-119a-4495-aa55-0e28b6b4ad2f"/>
    <LocComments xmlns="f105ad54-119a-4495-aa55-0e28b6b4ad2f" xsi:nil="true"/>
    <LocProcessedForHandoffsLookup xmlns="f105ad54-119a-4495-aa55-0e28b6b4ad2f" xsi:nil="true"/>
    <LocProcessedForMarketsLookup xmlns="f105ad54-119a-4495-aa55-0e28b6b4ad2f" xsi:nil="true"/>
    <LocOverallHandbackStatusLookup xmlns="f105ad54-119a-4495-aa55-0e28b6b4ad2f" xsi:nil="true"/>
    <FeatureTagsTaxHTField0 xmlns="f105ad54-119a-4495-aa55-0e28b6b4ad2f">
      <Terms xmlns="http://schemas.microsoft.com/office/infopath/2007/PartnerControls"/>
    </FeatureTagsTaxHTField0>
    <LocOverallPreviewStatusLookup xmlns="f105ad54-119a-4495-aa55-0e28b6b4ad2f" xsi:nil="true"/>
    <LocalizationTagsTaxHTField0 xmlns="f105ad54-119a-4495-aa55-0e28b6b4ad2f">
      <Terms xmlns="http://schemas.microsoft.com/office/infopath/2007/PartnerControls"/>
    </LocalizationTagsTaxHTField0>
    <ScenarioTagsTaxHTField0 xmlns="f105ad54-119a-4495-aa55-0e28b6b4ad2f">
      <Terms xmlns="http://schemas.microsoft.com/office/infopath/2007/PartnerControls"/>
    </ScenarioTagsTaxHTField0>
    <LocOverallLocStatusLookup xmlns="f105ad54-119a-4495-aa55-0e28b6b4ad2f" xsi:nil="true"/>
    <LocRecommendedHandoff xmlns="f105ad54-119a-4495-aa55-0e28b6b4ad2f" xsi:nil="true"/>
    <RecommendationsModifier xmlns="f105ad54-119a-4495-aa55-0e28b6b4ad2f" xsi:nil="true"/>
    <LocLastLocAttemptVersionLookup xmlns="f105ad54-119a-4495-aa55-0e28b6b4ad2f">93817</LocLastLocAttemptVersionLookup>
    <OriginalRelease xmlns="f105ad54-119a-4495-aa55-0e28b6b4ad2f">14</OriginalRelease>
    <LocMarketGroupTiers2 xmlns="f105ad54-119a-4495-aa55-0e28b6b4ad2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37696D9D1D95EC45A9440548E782419D04008C4669C20C93454ABB50E332FADBDDBE" ma:contentTypeVersion="55" ma:contentTypeDescription="Create a new document." ma:contentTypeScope="" ma:versionID="0862fa1d3c98dca9116b8c2bbf050b2c">
  <xsd:schema xmlns:xsd="http://www.w3.org/2001/XMLSchema" xmlns:xs="http://www.w3.org/2001/XMLSchema" xmlns:p="http://schemas.microsoft.com/office/2006/metadata/properties" xmlns:ns2="f105ad54-119a-4495-aa55-0e28b6b4ad2f" xmlns:ns3="c7af2036-029c-470e-8042-297c68a41472" targetNamespace="http://schemas.microsoft.com/office/2006/metadata/properties" ma:root="true" ma:fieldsID="efcf89ea05a71204977c7c6a0a118372" ns2:_="" ns3:_="">
    <xsd:import namespace="f105ad54-119a-4495-aa55-0e28b6b4ad2f"/>
    <xsd:import namespace="c7af2036-029c-470e-8042-297c68a4147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05ad54-119a-4495-aa55-0e28b6b4ad2f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fcc66ca1-c804-4edc-95c8-efd5040409e2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77ED1C39-458B-43CB-92CF-2BB5034D6716}" ma:internalName="CSXSubmissionMarket" ma:readOnly="false" ma:showField="MarketName" ma:web="f105ad54-119a-4495-aa55-0e28b6b4ad2f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6cd481e8-ffbe-48c6-a0d2-a06a66f62d0e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48E76E2C-5BED-4E0E-9D91-D053B66F5ED2}" ma:internalName="InProjectListLookup" ma:readOnly="true" ma:showField="InProjectList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49953ee0-cdd8-4a42-ac76-36ba2a8fee2f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48E76E2C-5BED-4E0E-9D91-D053B66F5ED2}" ma:internalName="LastCompleteVersionLookup" ma:readOnly="true" ma:showField="LastCompleteVersion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48E76E2C-5BED-4E0E-9D91-D053B66F5ED2}" ma:internalName="LastPreviewErrorLookup" ma:readOnly="true" ma:showField="LastPreviewError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48E76E2C-5BED-4E0E-9D91-D053B66F5ED2}" ma:internalName="LastPreviewResultLookup" ma:readOnly="true" ma:showField="LastPreviewResult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48E76E2C-5BED-4E0E-9D91-D053B66F5ED2}" ma:internalName="LastPreviewAttemptDateLookup" ma:readOnly="true" ma:showField="LastPreviewAttemptDat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48E76E2C-5BED-4E0E-9D91-D053B66F5ED2}" ma:internalName="LastPreviewedByLookup" ma:readOnly="true" ma:showField="LastPreviewedBy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48E76E2C-5BED-4E0E-9D91-D053B66F5ED2}" ma:internalName="LastPreviewTimeLookup" ma:readOnly="true" ma:showField="LastPreviewTim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48E76E2C-5BED-4E0E-9D91-D053B66F5ED2}" ma:internalName="LastPreviewVersionLookup" ma:readOnly="true" ma:showField="LastPreviewVersion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48E76E2C-5BED-4E0E-9D91-D053B66F5ED2}" ma:internalName="LastPublishErrorLookup" ma:readOnly="true" ma:showField="LastPublishError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48E76E2C-5BED-4E0E-9D91-D053B66F5ED2}" ma:internalName="LastPublishResultLookup" ma:readOnly="true" ma:showField="LastPublishResult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48E76E2C-5BED-4E0E-9D91-D053B66F5ED2}" ma:internalName="LastPublishAttemptDateLookup" ma:readOnly="true" ma:showField="LastPublishAttemptDat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48E76E2C-5BED-4E0E-9D91-D053B66F5ED2}" ma:internalName="LastPublishedByLookup" ma:readOnly="true" ma:showField="LastPublishedBy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48E76E2C-5BED-4E0E-9D91-D053B66F5ED2}" ma:internalName="LastPublishTimeLookup" ma:readOnly="true" ma:showField="LastPublishTim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48E76E2C-5BED-4E0E-9D91-D053B66F5ED2}" ma:internalName="LastPublishVersionLookup" ma:readOnly="true" ma:showField="LastPublishVersion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F611A6F9-FC3A-482F-805C-5B55AA6502C0}" ma:internalName="LocLastLocAttemptVersionLookup" ma:readOnly="false" ma:showField="LastLocAttemptVersion" ma:web="f105ad54-119a-4495-aa55-0e28b6b4ad2f">
      <xsd:simpleType>
        <xsd:restriction base="dms:Lookup"/>
      </xsd:simpleType>
    </xsd:element>
    <xsd:element name="LocLastLocAttemptVersionTypeLookup" ma:index="72" nillable="true" ma:displayName="Loc Last Loc Attempt Version Type" ma:default="" ma:list="{F611A6F9-FC3A-482F-805C-5B55AA6502C0}" ma:internalName="LocLastLocAttemptVersionTypeLookup" ma:readOnly="true" ma:showField="LastLocAttemptVersionType" ma:web="f105ad54-119a-4495-aa55-0e28b6b4ad2f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F611A6F9-FC3A-482F-805C-5B55AA6502C0}" ma:internalName="LocNewPublishedVersionLookup" ma:readOnly="true" ma:showField="NewPublishedVersion" ma:web="f105ad54-119a-4495-aa55-0e28b6b4ad2f">
      <xsd:simpleType>
        <xsd:restriction base="dms:Lookup"/>
      </xsd:simpleType>
    </xsd:element>
    <xsd:element name="LocOverallHandbackStatusLookup" ma:index="76" nillable="true" ma:displayName="Loc Overall Handback Status" ma:default="" ma:list="{F611A6F9-FC3A-482F-805C-5B55AA6502C0}" ma:internalName="LocOverallHandbackStatusLookup" ma:readOnly="true" ma:showField="OverallHandbackStatus" ma:web="f105ad54-119a-4495-aa55-0e28b6b4ad2f">
      <xsd:simpleType>
        <xsd:restriction base="dms:Lookup"/>
      </xsd:simpleType>
    </xsd:element>
    <xsd:element name="LocOverallLocStatusLookup" ma:index="77" nillable="true" ma:displayName="Loc Overall Localize Status" ma:default="" ma:list="{F611A6F9-FC3A-482F-805C-5B55AA6502C0}" ma:internalName="LocOverallLocStatusLookup" ma:readOnly="true" ma:showField="OverallLocStatus" ma:web="f105ad54-119a-4495-aa55-0e28b6b4ad2f">
      <xsd:simpleType>
        <xsd:restriction base="dms:Lookup"/>
      </xsd:simpleType>
    </xsd:element>
    <xsd:element name="LocOverallPreviewStatusLookup" ma:index="78" nillable="true" ma:displayName="Loc Overall Preview Status" ma:default="" ma:list="{F611A6F9-FC3A-482F-805C-5B55AA6502C0}" ma:internalName="LocOverallPreviewStatusLookup" ma:readOnly="true" ma:showField="OverallPreviewStatus" ma:web="f105ad54-119a-4495-aa55-0e28b6b4ad2f">
      <xsd:simpleType>
        <xsd:restriction base="dms:Lookup"/>
      </xsd:simpleType>
    </xsd:element>
    <xsd:element name="LocOverallPublishStatusLookup" ma:index="79" nillable="true" ma:displayName="Loc Overall Publish Status" ma:default="" ma:list="{F611A6F9-FC3A-482F-805C-5B55AA6502C0}" ma:internalName="LocOverallPublishStatusLookup" ma:readOnly="true" ma:showField="OverallPublishStatus" ma:web="f105ad54-119a-4495-aa55-0e28b6b4ad2f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F611A6F9-FC3A-482F-805C-5B55AA6502C0}" ma:internalName="LocProcessedForHandoffsLookup" ma:readOnly="true" ma:showField="ProcessedForHandoffs" ma:web="f105ad54-119a-4495-aa55-0e28b6b4ad2f">
      <xsd:simpleType>
        <xsd:restriction base="dms:Lookup"/>
      </xsd:simpleType>
    </xsd:element>
    <xsd:element name="LocProcessedForMarketsLookup" ma:index="82" nillable="true" ma:displayName="Loc Processed For Markets" ma:default="" ma:list="{F611A6F9-FC3A-482F-805C-5B55AA6502C0}" ma:internalName="LocProcessedForMarketsLookup" ma:readOnly="true" ma:showField="ProcessedForMarkets" ma:web="f105ad54-119a-4495-aa55-0e28b6b4ad2f">
      <xsd:simpleType>
        <xsd:restriction base="dms:Lookup"/>
      </xsd:simpleType>
    </xsd:element>
    <xsd:element name="LocPublishedDependentAssetsLookup" ma:index="83" nillable="true" ma:displayName="Loc Published Dependent Assets" ma:default="" ma:list="{F611A6F9-FC3A-482F-805C-5B55AA6502C0}" ma:internalName="LocPublishedDependentAssetsLookup" ma:readOnly="true" ma:showField="PublishedDependentAssets" ma:web="f105ad54-119a-4495-aa55-0e28b6b4ad2f">
      <xsd:simpleType>
        <xsd:restriction base="dms:Lookup"/>
      </xsd:simpleType>
    </xsd:element>
    <xsd:element name="LocPublishedLinkedAssetsLookup" ma:index="84" nillable="true" ma:displayName="Loc Published Linked Assets" ma:default="" ma:list="{F611A6F9-FC3A-482F-805C-5B55AA6502C0}" ma:internalName="LocPublishedLinkedAssetsLookup" ma:readOnly="true" ma:showField="PublishedLinkedAssets" ma:web="f105ad54-119a-4495-aa55-0e28b6b4ad2f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e3ccb7f3-e095-4e60-89e4-99358a9e407b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77ED1C39-458B-43CB-92CF-2BB5034D6716}" ma:internalName="Markets" ma:readOnly="false" ma:showField="MarketNam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48E76E2C-5BED-4E0E-9D91-D053B66F5ED2}" ma:internalName="NumOfRatingsLookup" ma:readOnly="true" ma:showField="NumOfRatings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48E76E2C-5BED-4E0E-9D91-D053B66F5ED2}" ma:internalName="PublishStatusLookup" ma:readOnly="false" ma:showField="PublishStatus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faf1e1af-89ff-457d-b189-64e47bbed779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4d3419f-9772-4c8d-a0a0-05446c45e95f}" ma:internalName="TaxCatchAll" ma:showField="CatchAllData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4d3419f-9772-4c8d-a0a0-05446c45e95f}" ma:internalName="TaxCatchAllLabel" ma:readOnly="true" ma:showField="CatchAllDataLabel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af2036-029c-470e-8042-297c68a4147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193D78-4356-486C-AD68-BB59ABF9DD1E}">
  <ds:schemaRefs>
    <ds:schemaRef ds:uri="http://schemas.microsoft.com/office/2006/metadata/properties"/>
    <ds:schemaRef ds:uri="http://schemas.microsoft.com/office/infopath/2007/PartnerControls"/>
    <ds:schemaRef ds:uri="f105ad54-119a-4495-aa55-0e28b6b4ad2f"/>
    <ds:schemaRef ds:uri="c7af2036-029c-470e-8042-297c68a41472"/>
  </ds:schemaRefs>
</ds:datastoreItem>
</file>

<file path=customXml/itemProps3.xml><?xml version="1.0" encoding="utf-8"?>
<ds:datastoreItem xmlns:ds="http://schemas.openxmlformats.org/officeDocument/2006/customXml" ds:itemID="{2EDFAC94-50B1-418E-98A2-CD87436BBE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EF91A03-3C47-4FEC-BB05-3CDFB7EC00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05ad54-119a-4495-aa55-0e28b6b4ad2f"/>
    <ds:schemaRef ds:uri="c7af2036-029c-470e-8042-297c68a414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49D0B98-EC6B-074C-8CA6-738EB2EAF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C:\Users\kelleyv\Downloads\tf02264355.dotx</Template>
  <TotalTime>0</TotalTime>
  <Pages>19</Pages>
  <Words>916</Words>
  <Characters>5775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2017-07-03T09:31:00Z</dcterms:created>
  <dcterms:modified xsi:type="dcterms:W3CDTF">2017-11-05T19:10:00Z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0x01010037696D9D1D95EC45A9440548E782419D04008C4669C20C93454ABB50E332FADBDDBE</vt:lpwstr>
  </property>
</Properties>
</file>